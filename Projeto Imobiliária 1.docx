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7F26C187" w:rsidP="7F26C187" w:rsidRDefault="7F26C187" w14:paraId="7490D6E3" w14:textId="272FA976">
      <w:pPr>
        <w:pStyle w:val="Pargrafocentralizado"/>
        <w:spacing w:line="360" w:lineRule="auto"/>
      </w:pPr>
    </w:p>
    <w:p w:rsidRPr="00DE0E82" w:rsidR="00F724F4" w:rsidP="00AB6909" w:rsidRDefault="007D1386" w14:paraId="32D513F8" w14:textId="21B8621D">
      <w:pPr>
        <w:pStyle w:val="Pargrafocentralizado"/>
        <w:spacing w:line="360" w:lineRule="auto"/>
      </w:pPr>
      <w:bookmarkStart w:name="_GoBack" w:id="0"/>
      <w:bookmarkEnd w:id="0"/>
      <w:r>
        <w:rPr>
          <w:noProof/>
        </w:rPr>
        <w:drawing>
          <wp:inline distT="0" distB="0" distL="0" distR="0" wp14:anchorId="632D22B9" wp14:editId="635A5F7F">
            <wp:extent cx="5760084" cy="875030"/>
            <wp:effectExtent l="0" t="0" r="0" b="1270"/>
            <wp:docPr id="1963214181" name="Imagem 1963214181" descr="\\10.67.95.250\biblioteca\BIBLIOTECA\Identidade visual CPS\Cabeçalho Fatec Jales_2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632141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E0E82" w:rsidR="00BE0BDB" w:rsidP="00AB6909" w:rsidRDefault="00BE0BDB" w14:paraId="336BDFB2" w14:textId="77777777">
      <w:pPr>
        <w:pStyle w:val="Pargrafocentralizado"/>
        <w:spacing w:line="360" w:lineRule="auto"/>
        <w:rPr>
          <w:szCs w:val="24"/>
        </w:rPr>
      </w:pPr>
    </w:p>
    <w:p w:rsidRPr="00DE0E82" w:rsidR="00BE0BDB" w:rsidP="00AB6909" w:rsidRDefault="00BE0BDB" w14:paraId="4C7177E5" w14:textId="77777777">
      <w:pPr>
        <w:pStyle w:val="Pargrafocentralizado"/>
        <w:spacing w:line="360" w:lineRule="auto"/>
        <w:rPr>
          <w:szCs w:val="24"/>
        </w:rPr>
      </w:pPr>
    </w:p>
    <w:p w:rsidRPr="00DE0E82" w:rsidR="00F724F4" w:rsidP="00AB6909" w:rsidRDefault="00F724F4" w14:paraId="381169ED" w14:textId="77777777">
      <w:pPr>
        <w:pStyle w:val="Pargrafocentralizado"/>
        <w:spacing w:line="360" w:lineRule="auto"/>
        <w:rPr>
          <w:szCs w:val="24"/>
        </w:rPr>
      </w:pPr>
    </w:p>
    <w:p w:rsidRPr="00DE0E82" w:rsidR="00F724F4" w:rsidP="2E4A2378" w:rsidRDefault="00F724F4" w14:paraId="0F198BDB" w14:textId="77777777">
      <w:pPr>
        <w:pStyle w:val="Pargrafocentralizado"/>
        <w:spacing w:line="360" w:lineRule="auto"/>
        <w:rPr>
          <w:rFonts w:ascii="Verdana Pro" w:hAnsi="Verdana Pro" w:eastAsia="Verdana Pro" w:cs="Verdana Pro"/>
          <w:i/>
          <w:iCs/>
          <w:sz w:val="28"/>
          <w:szCs w:val="28"/>
        </w:rPr>
      </w:pPr>
    </w:p>
    <w:p w:rsidR="430E4C61" w:rsidP="2E4A2378" w:rsidRDefault="430E4C61" w14:paraId="543269E6" w14:textId="7A0F220E">
      <w:pPr>
        <w:pStyle w:val="Pargrafocentralizado"/>
        <w:spacing w:line="360" w:lineRule="auto"/>
        <w:rPr>
          <w:rFonts w:ascii="Verdana Pro" w:hAnsi="Verdana Pro" w:eastAsia="Verdana Pro" w:cs="Verdana Pro"/>
          <w:i/>
          <w:iCs/>
          <w:smallCaps/>
          <w:sz w:val="28"/>
          <w:szCs w:val="28"/>
        </w:rPr>
      </w:pPr>
      <w:r w:rsidRPr="2E4A2378">
        <w:rPr>
          <w:rFonts w:ascii="Verdana Pro" w:hAnsi="Verdana Pro" w:eastAsia="Verdana Pro" w:cs="Verdana Pro"/>
          <w:i/>
          <w:iCs/>
          <w:smallCaps/>
          <w:sz w:val="28"/>
          <w:szCs w:val="28"/>
        </w:rPr>
        <w:t>Renato</w:t>
      </w:r>
      <w:r w:rsidRPr="2E4A2378" w:rsidR="34DA8EB0">
        <w:rPr>
          <w:rFonts w:ascii="Verdana Pro" w:hAnsi="Verdana Pro" w:eastAsia="Verdana Pro" w:cs="Verdana Pro"/>
          <w:i/>
          <w:iCs/>
          <w:smallCaps/>
          <w:sz w:val="28"/>
          <w:szCs w:val="28"/>
        </w:rPr>
        <w:t xml:space="preserve"> Dos Santos</w:t>
      </w:r>
    </w:p>
    <w:p w:rsidRPr="00DE0E82" w:rsidR="00C62898" w:rsidP="2E4A2378" w:rsidRDefault="34DA8EB0" w14:paraId="2A52C44D" w14:textId="57393130">
      <w:pPr>
        <w:pStyle w:val="Pargrafocentralizado"/>
        <w:spacing w:line="360" w:lineRule="auto"/>
        <w:rPr>
          <w:rFonts w:ascii="Verdana Pro" w:hAnsi="Verdana Pro" w:eastAsia="Verdana Pro" w:cs="Verdana Pro"/>
          <w:i/>
          <w:iCs/>
          <w:smallCaps/>
          <w:sz w:val="28"/>
          <w:szCs w:val="28"/>
        </w:rPr>
      </w:pPr>
      <w:r w:rsidRPr="2E4A2378">
        <w:rPr>
          <w:rFonts w:ascii="Verdana Pro" w:hAnsi="Verdana Pro" w:eastAsia="Verdana Pro" w:cs="Verdana Pro"/>
          <w:i/>
          <w:iCs/>
          <w:smallCaps/>
          <w:sz w:val="28"/>
          <w:szCs w:val="28"/>
        </w:rPr>
        <w:t>Gabriel Neto Siqueira</w:t>
      </w:r>
    </w:p>
    <w:p w:rsidR="77C9CBC5" w:rsidP="2E4A2378" w:rsidRDefault="77C9CBC5" w14:paraId="7FFD344F" w14:textId="251679AD">
      <w:pPr>
        <w:pStyle w:val="Pargrafocentralizado"/>
        <w:spacing w:line="360" w:lineRule="auto"/>
        <w:rPr>
          <w:rFonts w:ascii="Verdana Pro" w:hAnsi="Verdana Pro" w:eastAsia="Verdana Pro" w:cs="Verdana Pro"/>
          <w:i/>
          <w:iCs/>
          <w:smallCaps/>
          <w:sz w:val="28"/>
          <w:szCs w:val="28"/>
        </w:rPr>
      </w:pPr>
      <w:r w:rsidRPr="2E4A2378">
        <w:rPr>
          <w:rFonts w:ascii="Verdana Pro" w:hAnsi="Verdana Pro" w:eastAsia="Verdana Pro" w:cs="Verdana Pro"/>
          <w:i/>
          <w:iCs/>
          <w:smallCaps/>
          <w:sz w:val="28"/>
          <w:szCs w:val="28"/>
        </w:rPr>
        <w:t>Ro</w:t>
      </w:r>
      <w:r w:rsidRPr="2E4A2378" w:rsidR="385E5D49">
        <w:rPr>
          <w:rFonts w:ascii="Verdana Pro" w:hAnsi="Verdana Pro" w:eastAsia="Verdana Pro" w:cs="Verdana Pro"/>
          <w:i/>
          <w:iCs/>
          <w:smallCaps/>
          <w:sz w:val="28"/>
          <w:szCs w:val="28"/>
        </w:rPr>
        <w:t>d</w:t>
      </w:r>
      <w:r w:rsidRPr="2E4A2378">
        <w:rPr>
          <w:rFonts w:ascii="Verdana Pro" w:hAnsi="Verdana Pro" w:eastAsia="Verdana Pro" w:cs="Verdana Pro"/>
          <w:i/>
          <w:iCs/>
          <w:smallCaps/>
          <w:sz w:val="28"/>
          <w:szCs w:val="28"/>
        </w:rPr>
        <w:t xml:space="preserve">rigo Yoshida </w:t>
      </w:r>
      <w:proofErr w:type="spellStart"/>
      <w:r w:rsidRPr="2E4A2378">
        <w:rPr>
          <w:rFonts w:ascii="Verdana Pro" w:hAnsi="Verdana Pro" w:eastAsia="Verdana Pro" w:cs="Verdana Pro"/>
          <w:i/>
          <w:iCs/>
          <w:smallCaps/>
          <w:sz w:val="28"/>
          <w:szCs w:val="28"/>
        </w:rPr>
        <w:t>Lombezzi</w:t>
      </w:r>
      <w:proofErr w:type="spellEnd"/>
    </w:p>
    <w:p w:rsidR="00F724F4" w:rsidP="2E4A2378" w:rsidRDefault="4AD4C6AC" w14:paraId="4441926B" w14:textId="04FD4067">
      <w:pPr>
        <w:pStyle w:val="Pargrafocentralizado"/>
        <w:spacing w:line="360" w:lineRule="auto"/>
        <w:rPr>
          <w:rFonts w:ascii="Verdana Pro" w:hAnsi="Verdana Pro" w:eastAsia="Verdana Pro" w:cs="Verdana Pro"/>
          <w:i/>
          <w:iCs/>
          <w:smallCaps/>
          <w:sz w:val="28"/>
          <w:szCs w:val="28"/>
        </w:rPr>
      </w:pPr>
      <w:r w:rsidRPr="2E4A2378">
        <w:rPr>
          <w:rFonts w:ascii="Verdana Pro" w:hAnsi="Verdana Pro" w:eastAsia="Verdana Pro" w:cs="Verdana Pro"/>
          <w:i/>
          <w:iCs/>
          <w:smallCaps/>
          <w:sz w:val="28"/>
          <w:szCs w:val="28"/>
        </w:rPr>
        <w:t>Felipe Villela De Souza</w:t>
      </w:r>
    </w:p>
    <w:p w:rsidRPr="00DE0E82" w:rsidR="00732FB4" w:rsidP="2E4A2378" w:rsidRDefault="00732FB4" w14:paraId="229AE18C" w14:textId="77777777">
      <w:pPr>
        <w:pStyle w:val="Pargrafocentralizado"/>
        <w:spacing w:line="360" w:lineRule="auto"/>
      </w:pPr>
    </w:p>
    <w:p w:rsidRPr="00DE0E82" w:rsidR="00770AFF" w:rsidP="2E4A2378" w:rsidRDefault="00770AFF" w14:paraId="2ACB870F" w14:textId="77777777">
      <w:pPr>
        <w:pStyle w:val="Pargrafocentralizado"/>
        <w:spacing w:line="360" w:lineRule="auto"/>
      </w:pPr>
    </w:p>
    <w:p w:rsidRPr="00DE0E82" w:rsidR="00770AFF" w:rsidP="2E4A2378" w:rsidRDefault="00770AFF" w14:paraId="5D092410" w14:textId="77777777">
      <w:pPr>
        <w:pStyle w:val="Pargrafocentralizado"/>
        <w:spacing w:line="360" w:lineRule="auto"/>
      </w:pPr>
    </w:p>
    <w:p w:rsidRPr="00DE0E82" w:rsidR="00770AFF" w:rsidP="00AB6909" w:rsidRDefault="00770AFF" w14:paraId="42B95CF1" w14:textId="77777777">
      <w:pPr>
        <w:pStyle w:val="Pargrafocentralizado"/>
        <w:spacing w:line="360" w:lineRule="auto"/>
        <w:rPr>
          <w:szCs w:val="24"/>
        </w:rPr>
      </w:pPr>
    </w:p>
    <w:p w:rsidR="4288A8EB" w:rsidP="2E4A2378" w:rsidRDefault="4288A8EB" w14:paraId="0CFE0996" w14:textId="30B410F4">
      <w:pPr>
        <w:pStyle w:val="Pargrafocentralizado"/>
        <w:spacing w:line="360" w:lineRule="auto"/>
      </w:pPr>
      <w:r w:rsidRPr="2E4A2378">
        <w:rPr>
          <w:b/>
          <w:bCs/>
        </w:rPr>
        <w:t>SISTEMA DE CONTROLE DE IMOBILIÁRIA</w:t>
      </w:r>
    </w:p>
    <w:p w:rsidRPr="00DE0E82" w:rsidR="00F724F4" w:rsidP="00AB6909" w:rsidRDefault="00F724F4" w14:paraId="22CDD070" w14:textId="77777777">
      <w:pPr>
        <w:pStyle w:val="Pargrafocentralizado"/>
        <w:spacing w:line="360" w:lineRule="auto"/>
        <w:rPr>
          <w:szCs w:val="24"/>
        </w:rPr>
      </w:pPr>
    </w:p>
    <w:p w:rsidRPr="00DE0E82" w:rsidR="00FB1824" w:rsidP="00AB6909" w:rsidRDefault="00FB1824" w14:paraId="4CC22F01" w14:textId="77777777">
      <w:pPr>
        <w:pStyle w:val="Pargrafocentralizado"/>
        <w:spacing w:line="360" w:lineRule="auto"/>
        <w:rPr>
          <w:szCs w:val="24"/>
        </w:rPr>
      </w:pPr>
    </w:p>
    <w:p w:rsidRPr="00DE0E82" w:rsidR="00FB1824" w:rsidP="00AB6909" w:rsidRDefault="00FB1824" w14:paraId="50921CCB" w14:textId="77777777">
      <w:pPr>
        <w:pStyle w:val="Pargrafocentralizado"/>
        <w:spacing w:line="360" w:lineRule="auto"/>
        <w:rPr>
          <w:szCs w:val="24"/>
        </w:rPr>
      </w:pPr>
    </w:p>
    <w:p w:rsidRPr="00DE0E82" w:rsidR="00FB1824" w:rsidP="00AB6909" w:rsidRDefault="00FB1824" w14:paraId="10677303" w14:textId="77777777">
      <w:pPr>
        <w:pStyle w:val="Pargrafocentralizado"/>
        <w:spacing w:line="360" w:lineRule="auto"/>
        <w:rPr>
          <w:szCs w:val="24"/>
        </w:rPr>
      </w:pPr>
    </w:p>
    <w:p w:rsidRPr="00EB4EFE" w:rsidR="00EB3CD4" w:rsidP="00AB6909" w:rsidRDefault="009E7588" w14:paraId="6BB3F6B4" w14:textId="5BDB9575">
      <w:pPr>
        <w:pStyle w:val="Pargrafocentralizado"/>
        <w:spacing w:line="360" w:lineRule="auto"/>
        <w:rPr>
          <w:b/>
          <w:szCs w:val="24"/>
        </w:rPr>
      </w:pPr>
      <w:r>
        <w:rPr>
          <w:b/>
          <w:szCs w:val="24"/>
        </w:rPr>
        <w:t>Projeto Integrador</w:t>
      </w:r>
      <w:r w:rsidRPr="00EB4EFE" w:rsidR="00EB3CD4">
        <w:rPr>
          <w:b/>
          <w:szCs w:val="24"/>
        </w:rPr>
        <w:t xml:space="preserve"> </w:t>
      </w:r>
    </w:p>
    <w:p w:rsidRPr="00DE0E82" w:rsidR="00770AFF" w:rsidP="00AB6909" w:rsidRDefault="00FB1824" w14:paraId="720C5591" w14:textId="34E8C95D">
      <w:pPr>
        <w:pStyle w:val="Pargrafocentralizado"/>
        <w:spacing w:line="360" w:lineRule="auto"/>
        <w:rPr>
          <w:szCs w:val="24"/>
        </w:rPr>
      </w:pPr>
      <w:r w:rsidRPr="00DE0E82">
        <w:rPr>
          <w:szCs w:val="24"/>
        </w:rPr>
        <w:t>Disciplina</w:t>
      </w:r>
      <w:r w:rsidR="00EB3CD4">
        <w:rPr>
          <w:szCs w:val="24"/>
        </w:rPr>
        <w:t>s Envolvidas:</w:t>
      </w:r>
      <w:r w:rsidRPr="00DE0E82">
        <w:rPr>
          <w:szCs w:val="24"/>
        </w:rPr>
        <w:t xml:space="preserve"> Engenharia de Software</w:t>
      </w:r>
      <w:r w:rsidR="00EB3CD4">
        <w:rPr>
          <w:szCs w:val="24"/>
        </w:rPr>
        <w:t xml:space="preserve">, </w:t>
      </w:r>
      <w:r w:rsidR="003160D5">
        <w:rPr>
          <w:szCs w:val="24"/>
        </w:rPr>
        <w:t xml:space="preserve">Tópicos Avançado de </w:t>
      </w:r>
      <w:r w:rsidR="00EB3CD4">
        <w:rPr>
          <w:szCs w:val="24"/>
        </w:rPr>
        <w:t xml:space="preserve">Banco de Dados </w:t>
      </w:r>
      <w:r w:rsidR="003160D5">
        <w:rPr>
          <w:szCs w:val="24"/>
        </w:rPr>
        <w:t>Relacional e não Relacional</w:t>
      </w:r>
      <w:r w:rsidR="00EB3CD4">
        <w:rPr>
          <w:szCs w:val="24"/>
        </w:rPr>
        <w:t xml:space="preserve">, </w:t>
      </w:r>
      <w:r w:rsidR="0059589C">
        <w:rPr>
          <w:szCs w:val="24"/>
        </w:rPr>
        <w:t xml:space="preserve">Técnicas Avançadas de </w:t>
      </w:r>
      <w:r w:rsidR="00412A0B">
        <w:rPr>
          <w:szCs w:val="24"/>
        </w:rPr>
        <w:t>Programação</w:t>
      </w:r>
      <w:r w:rsidR="00DD475C">
        <w:rPr>
          <w:szCs w:val="24"/>
        </w:rPr>
        <w:t>,</w:t>
      </w:r>
      <w:r w:rsidR="0059589C">
        <w:rPr>
          <w:szCs w:val="24"/>
        </w:rPr>
        <w:t xml:space="preserve"> Técnicas Avançadas de Programação Web e Mobile</w:t>
      </w:r>
      <w:r w:rsidR="00722AD1">
        <w:rPr>
          <w:szCs w:val="24"/>
        </w:rPr>
        <w:t xml:space="preserve">, </w:t>
      </w:r>
      <w:r w:rsidR="00C16D47">
        <w:rPr>
          <w:szCs w:val="24"/>
        </w:rPr>
        <w:t>Gestão Ágil de Projetos</w:t>
      </w:r>
      <w:r w:rsidR="00E84D90">
        <w:rPr>
          <w:szCs w:val="24"/>
        </w:rPr>
        <w:t xml:space="preserve"> de Software</w:t>
      </w:r>
      <w:r w:rsidR="00DD475C">
        <w:rPr>
          <w:szCs w:val="24"/>
        </w:rPr>
        <w:t>.</w:t>
      </w:r>
    </w:p>
    <w:p w:rsidRPr="00DE0E82" w:rsidR="00770AFF" w:rsidP="00AB6909" w:rsidRDefault="00770AFF" w14:paraId="2F2B603F" w14:textId="77777777">
      <w:pPr>
        <w:pStyle w:val="Pargrafocentralizado"/>
        <w:spacing w:line="360" w:lineRule="auto"/>
        <w:rPr>
          <w:szCs w:val="24"/>
        </w:rPr>
      </w:pPr>
    </w:p>
    <w:p w:rsidRPr="00DE0E82" w:rsidR="00F724F4" w:rsidP="00AB6909" w:rsidRDefault="00F724F4" w14:paraId="2E181BF7" w14:textId="77777777">
      <w:pPr>
        <w:pStyle w:val="Pargrafocentralizado"/>
        <w:spacing w:line="360" w:lineRule="auto"/>
        <w:rPr>
          <w:szCs w:val="24"/>
        </w:rPr>
      </w:pPr>
    </w:p>
    <w:p w:rsidRPr="00DE0E82" w:rsidR="00F724F4" w:rsidP="00AB6909" w:rsidRDefault="00F724F4" w14:paraId="6DF5ACB8" w14:textId="77777777">
      <w:pPr>
        <w:pStyle w:val="Pargrafocentralizado"/>
        <w:spacing w:line="360" w:lineRule="auto"/>
        <w:rPr>
          <w:szCs w:val="24"/>
        </w:rPr>
      </w:pPr>
    </w:p>
    <w:p w:rsidR="00F724F4" w:rsidP="00AB6909" w:rsidRDefault="00F724F4" w14:paraId="04EFEE75" w14:textId="77777777">
      <w:pPr>
        <w:pStyle w:val="Pargrafocentralizado"/>
        <w:spacing w:line="360" w:lineRule="auto"/>
        <w:rPr>
          <w:szCs w:val="24"/>
        </w:rPr>
      </w:pPr>
    </w:p>
    <w:p w:rsidR="00B93752" w:rsidP="00AB6909" w:rsidRDefault="00B93752" w14:paraId="039BA94B" w14:textId="77777777">
      <w:pPr>
        <w:pStyle w:val="Pargrafocentralizado"/>
        <w:spacing w:line="360" w:lineRule="auto"/>
        <w:rPr>
          <w:szCs w:val="24"/>
        </w:rPr>
      </w:pPr>
    </w:p>
    <w:p w:rsidR="00D67518" w:rsidP="00AB6909" w:rsidRDefault="00D67518" w14:paraId="05BA4ADC" w14:textId="77777777">
      <w:pPr>
        <w:pStyle w:val="Pargrafocentralizado"/>
        <w:spacing w:line="360" w:lineRule="auto"/>
        <w:rPr>
          <w:szCs w:val="24"/>
        </w:rPr>
      </w:pPr>
    </w:p>
    <w:p w:rsidRPr="00DE0E82" w:rsidR="00F117A3" w:rsidP="00AB6909" w:rsidRDefault="00F117A3" w14:paraId="56D69EA1" w14:textId="77777777">
      <w:pPr>
        <w:pStyle w:val="Pargrafocentralizado"/>
        <w:spacing w:line="360" w:lineRule="auto"/>
        <w:rPr>
          <w:szCs w:val="24"/>
        </w:rPr>
      </w:pPr>
    </w:p>
    <w:p w:rsidRPr="00DE0E82" w:rsidR="000A6C43" w:rsidP="00AB6909" w:rsidRDefault="00770AFF" w14:paraId="029075FC" w14:textId="77777777">
      <w:pPr>
        <w:autoSpaceDE w:val="0"/>
        <w:autoSpaceDN w:val="0"/>
        <w:adjustRightInd w:val="0"/>
        <w:ind w:firstLine="0"/>
        <w:jc w:val="center"/>
        <w:rPr>
          <w:bCs/>
          <w:szCs w:val="24"/>
        </w:rPr>
      </w:pPr>
      <w:r w:rsidRPr="00DE0E82">
        <w:rPr>
          <w:bCs/>
          <w:szCs w:val="24"/>
        </w:rPr>
        <w:lastRenderedPageBreak/>
        <w:t>Jales</w:t>
      </w:r>
    </w:p>
    <w:p w:rsidR="00351172" w:rsidP="00AB6909" w:rsidRDefault="000A6C43" w14:paraId="7B0B02CF" w14:textId="494E5F6A">
      <w:pPr>
        <w:pStyle w:val="Universidade"/>
        <w:spacing w:line="360" w:lineRule="auto"/>
        <w:rPr>
          <w:b w:val="0"/>
          <w:bCs/>
          <w:sz w:val="24"/>
          <w:szCs w:val="24"/>
        </w:rPr>
      </w:pPr>
      <w:r w:rsidRPr="00DE0E82">
        <w:rPr>
          <w:b w:val="0"/>
          <w:bCs/>
          <w:sz w:val="24"/>
          <w:szCs w:val="24"/>
        </w:rPr>
        <w:t>20</w:t>
      </w:r>
      <w:r w:rsidR="00E20799">
        <w:rPr>
          <w:b w:val="0"/>
          <w:bCs/>
          <w:sz w:val="24"/>
          <w:szCs w:val="24"/>
        </w:rPr>
        <w:t>2</w:t>
      </w:r>
      <w:r w:rsidR="00E84D90">
        <w:rPr>
          <w:b w:val="0"/>
          <w:bCs/>
          <w:sz w:val="24"/>
          <w:szCs w:val="24"/>
        </w:rPr>
        <w:t>3</w:t>
      </w:r>
    </w:p>
    <w:p w:rsidR="00F117A3" w:rsidP="00AB6909" w:rsidRDefault="00F117A3" w14:paraId="7077BD3A" w14:textId="77777777">
      <w:pPr>
        <w:pStyle w:val="Universidade"/>
        <w:spacing w:line="360" w:lineRule="auto"/>
        <w:rPr>
          <w:b w:val="0"/>
          <w:bCs/>
          <w:sz w:val="24"/>
          <w:szCs w:val="24"/>
        </w:rPr>
      </w:pPr>
    </w:p>
    <w:p w:rsidRPr="00DE0E82" w:rsidR="00537857" w:rsidP="00AB6909" w:rsidRDefault="00537857" w14:paraId="3CA35EEB" w14:textId="77777777">
      <w:pPr>
        <w:pStyle w:val="Universidade"/>
        <w:spacing w:line="360" w:lineRule="auto"/>
        <w:rPr>
          <w:b w:val="0"/>
          <w:bCs/>
          <w:sz w:val="24"/>
          <w:szCs w:val="24"/>
        </w:rPr>
      </w:pPr>
    </w:p>
    <w:p w:rsidRPr="00DE0E82" w:rsidR="00F724F4" w:rsidP="00A14D71" w:rsidRDefault="00F724F4" w14:paraId="627D3928" w14:textId="77777777">
      <w:pPr>
        <w:pStyle w:val="Ttulo"/>
        <w:rPr>
          <w:szCs w:val="24"/>
        </w:rPr>
      </w:pPr>
      <w:r w:rsidRPr="00DE0E82">
        <w:rPr>
          <w:szCs w:val="24"/>
        </w:rPr>
        <w:t>SUMÁRIO</w:t>
      </w:r>
      <w:r w:rsidRPr="00DE0E82" w:rsidR="00FB1824">
        <w:rPr>
          <w:szCs w:val="24"/>
        </w:rPr>
        <w:t xml:space="preserve"> </w:t>
      </w:r>
    </w:p>
    <w:p w:rsidRPr="00DE0E82" w:rsidR="00BD4058" w:rsidP="00A14D71" w:rsidRDefault="00BD4058" w14:paraId="7906A0EC" w14:textId="77777777">
      <w:pPr>
        <w:pStyle w:val="Sumrio7"/>
        <w:rPr>
          <w:szCs w:val="24"/>
        </w:rPr>
      </w:pPr>
      <w:bookmarkStart w:name="_Toc253375252" w:id="1"/>
    </w:p>
    <w:p w:rsidR="00C93DD6" w:rsidRDefault="00460066" w14:paraId="53408946" w14:textId="16D156F9">
      <w:pPr>
        <w:pStyle w:val="Sumrio1"/>
        <w:rPr>
          <w:rFonts w:asciiTheme="minorHAnsi" w:hAnsiTheme="minorHAnsi" w:eastAsiaTheme="minorEastAsia" w:cstheme="minorBidi"/>
          <w:b w:val="0"/>
          <w:noProof/>
          <w:kern w:val="2"/>
          <w:sz w:val="22"/>
          <w:szCs w:val="22"/>
          <w14:ligatures w14:val="standardContextual"/>
        </w:rPr>
      </w:pPr>
      <w:r w:rsidRPr="00DE0E82">
        <w:rPr>
          <w:szCs w:val="24"/>
        </w:rPr>
        <w:fldChar w:fldCharType="begin"/>
      </w:r>
      <w:r w:rsidRPr="00DE0E82" w:rsidR="00A14D71">
        <w:rPr>
          <w:szCs w:val="24"/>
        </w:rPr>
        <w:instrText xml:space="preserve"> TOC \o "1-5" \h \z \t "Apêndice Anexo texto;8;Referência;6;Anexo;9;Apêndice;7" </w:instrText>
      </w:r>
      <w:r w:rsidRPr="00DE0E82">
        <w:rPr>
          <w:szCs w:val="24"/>
        </w:rPr>
        <w:fldChar w:fldCharType="separate"/>
      </w:r>
      <w:hyperlink w:history="1" w:anchor="_Toc144809989">
        <w:r w:rsidRPr="00B10A92" w:rsidR="00C93DD6">
          <w:rPr>
            <w:rStyle w:val="Hyperlink"/>
            <w:noProof/>
          </w:rPr>
          <w:t>1</w:t>
        </w:r>
        <w:r w:rsidR="00C93DD6">
          <w:rPr>
            <w:rFonts w:asciiTheme="minorHAnsi" w:hAnsiTheme="minorHAnsi" w:eastAsiaTheme="minorEastAsia" w:cstheme="minorBidi"/>
            <w:b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INTRODUÇÃO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_Toc144809989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3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6DDF3631" w14:textId="0AD214E7">
      <w:pPr>
        <w:pStyle w:val="Sumrio1"/>
        <w:rPr>
          <w:rFonts w:asciiTheme="minorHAnsi" w:hAnsiTheme="minorHAnsi" w:eastAsiaTheme="minorEastAsia" w:cstheme="minorBidi"/>
          <w:b w:val="0"/>
          <w:noProof/>
          <w:kern w:val="2"/>
          <w:sz w:val="22"/>
          <w:szCs w:val="22"/>
          <w14:ligatures w14:val="standardContextual"/>
        </w:rPr>
      </w:pPr>
      <w:hyperlink w:history="1" w:anchor="_Toc144809990">
        <w:r w:rsidRPr="00B10A92" w:rsidR="00C93DD6">
          <w:rPr>
            <w:rStyle w:val="Hyperlink"/>
            <w:noProof/>
          </w:rPr>
          <w:t>2</w:t>
        </w:r>
        <w:r w:rsidR="00C93DD6">
          <w:rPr>
            <w:rFonts w:asciiTheme="minorHAnsi" w:hAnsiTheme="minorHAnsi" w:eastAsiaTheme="minorEastAsia" w:cstheme="minorBidi"/>
            <w:b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LEVANTAMENTO DE REQUISITOS DE SOFTWARE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_Toc144809990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4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272EE7FE" w14:textId="3239566F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09991">
        <w:r w:rsidRPr="00B10A92" w:rsidR="00C93DD6">
          <w:rPr>
            <w:rStyle w:val="Hyperlink"/>
            <w:noProof/>
          </w:rPr>
          <w:t>2.1</w:t>
        </w:r>
        <w:r w:rsidR="00C93DD6">
          <w:rPr>
            <w:rFonts w:asciiTheme="minorHAnsi" w:hAnsiTheme="minorHAnsi"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Descrição dos objetivos do sistema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_Toc144809991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4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4D86CE38" w14:textId="2B17426E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09992">
        <w:r w:rsidRPr="00B10A92" w:rsidR="00C93DD6">
          <w:rPr>
            <w:rStyle w:val="Hyperlink"/>
            <w:noProof/>
          </w:rPr>
          <w:t>2.2</w:t>
        </w:r>
        <w:r w:rsidR="00C93DD6">
          <w:rPr>
            <w:rFonts w:asciiTheme="minorHAnsi" w:hAnsiTheme="minorHAnsi"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Descrição do sistema atual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_Toc144809992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4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47A2171B" w14:textId="69534EFC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09993">
        <w:r w:rsidRPr="00B10A92" w:rsidR="00C93DD6">
          <w:rPr>
            <w:rStyle w:val="Hyperlink"/>
            <w:noProof/>
          </w:rPr>
          <w:t>2.3</w:t>
        </w:r>
        <w:r w:rsidR="00C93DD6">
          <w:rPr>
            <w:rFonts w:asciiTheme="minorHAnsi" w:hAnsiTheme="minorHAnsi"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Descrição dos principais problemas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_Toc144809993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4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305D3BB4" w14:textId="20252D5C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09994">
        <w:r w:rsidRPr="00B10A92" w:rsidR="00C93DD6">
          <w:rPr>
            <w:rStyle w:val="Hyperlink"/>
            <w:noProof/>
          </w:rPr>
          <w:t>2.4</w:t>
        </w:r>
        <w:r w:rsidR="00C93DD6">
          <w:rPr>
            <w:rFonts w:asciiTheme="minorHAnsi" w:hAnsiTheme="minorHAnsi"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Descrição dos requisitos funcionais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_Toc144809994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4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03C83A84" w14:textId="0C224319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09995">
        <w:r w:rsidRPr="00B10A92" w:rsidR="00C93DD6">
          <w:rPr>
            <w:rStyle w:val="Hyperlink"/>
            <w:noProof/>
          </w:rPr>
          <w:t>2.5</w:t>
        </w:r>
        <w:r w:rsidR="00C93DD6">
          <w:rPr>
            <w:rFonts w:asciiTheme="minorHAnsi" w:hAnsiTheme="minorHAnsi"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Descrição dos requisitos não funcionais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_Toc144809995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4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3379906D" w14:textId="08CC853B">
      <w:pPr>
        <w:pStyle w:val="Sumrio1"/>
        <w:rPr>
          <w:rFonts w:asciiTheme="minorHAnsi" w:hAnsiTheme="minorHAnsi" w:eastAsiaTheme="minorEastAsia" w:cstheme="minorBidi"/>
          <w:b w:val="0"/>
          <w:noProof/>
          <w:kern w:val="2"/>
          <w:sz w:val="22"/>
          <w:szCs w:val="22"/>
          <w14:ligatures w14:val="standardContextual"/>
        </w:rPr>
      </w:pPr>
      <w:hyperlink w:history="1" w:anchor="_Toc144809996">
        <w:r w:rsidRPr="00B10A92" w:rsidR="00C93DD6">
          <w:rPr>
            <w:rStyle w:val="Hyperlink"/>
            <w:noProof/>
          </w:rPr>
          <w:t>3</w:t>
        </w:r>
        <w:r w:rsidR="00C93DD6">
          <w:rPr>
            <w:rFonts w:asciiTheme="minorHAnsi" w:hAnsiTheme="minorHAnsi" w:eastAsiaTheme="minorEastAsia" w:cstheme="minorBidi"/>
            <w:b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VISÃO DE CASO DE USO – UML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_Toc144809996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5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59A68175" w14:textId="211A9B2C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09997">
        <w:r w:rsidRPr="00B10A92" w:rsidR="00C93DD6">
          <w:rPr>
            <w:rStyle w:val="Hyperlink"/>
            <w:noProof/>
          </w:rPr>
          <w:t>3.1 Diagrama de Classes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_Toc144809997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5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63C159DE" w14:textId="0F602134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09998">
        <w:r w:rsidRPr="00B10A92" w:rsidR="00C93DD6">
          <w:rPr>
            <w:rStyle w:val="Hyperlink"/>
            <w:noProof/>
          </w:rPr>
          <w:t>3.2 Dicionário de classes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_Toc144809998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5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0BA176DD" w14:textId="46B4D924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09999">
        <w:r w:rsidRPr="00B10A92" w:rsidR="00C93DD6">
          <w:rPr>
            <w:rStyle w:val="Hyperlink"/>
            <w:noProof/>
          </w:rPr>
          <w:t>3.3 Definição dos Atores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_Toc144809999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5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4C59AE43" w14:textId="2006B08F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10000">
        <w:r w:rsidRPr="00B10A92" w:rsidR="00C93DD6">
          <w:rPr>
            <w:rStyle w:val="Hyperlink"/>
            <w:noProof/>
          </w:rPr>
          <w:t>3.4 Lista de Casos de Uso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_Toc144810000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5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277F201A" w14:textId="23926547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10001">
        <w:r w:rsidRPr="00B10A92" w:rsidR="00C93DD6">
          <w:rPr>
            <w:rStyle w:val="Hyperlink"/>
            <w:noProof/>
          </w:rPr>
          <w:t>3.4. Diagrama de Casos de Uso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_Toc144810001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5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52FF3E2A" w14:textId="5433F4F8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10002">
        <w:r w:rsidRPr="00B10A92" w:rsidR="00C93DD6">
          <w:rPr>
            <w:rStyle w:val="Hyperlink"/>
            <w:noProof/>
          </w:rPr>
          <w:t>3.5. Diagrama de Casos de uso individuais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_Toc144810002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6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2500BE5B" w14:textId="3DB34206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10003">
        <w:r w:rsidRPr="00B10A92" w:rsidR="00C93DD6">
          <w:rPr>
            <w:rStyle w:val="Hyperlink"/>
            <w:noProof/>
          </w:rPr>
          <w:t>3.6. Diagrama de Sequência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_Toc144810003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7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28936E85" w14:textId="3BC4DC2A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10004">
        <w:r w:rsidRPr="00B10A92" w:rsidR="00C93DD6">
          <w:rPr>
            <w:rStyle w:val="Hyperlink"/>
            <w:noProof/>
          </w:rPr>
          <w:t>3.7. Diagrama de Comunicação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_Toc144810004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7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3B03A667" w14:textId="78AAE537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10005">
        <w:r w:rsidRPr="00B10A92" w:rsidR="00C93DD6">
          <w:rPr>
            <w:rStyle w:val="Hyperlink"/>
            <w:noProof/>
          </w:rPr>
          <w:t>3.8. Diagrama de Atividade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_Toc144810005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7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16139F34" w14:textId="6B2B480F">
      <w:pPr>
        <w:pStyle w:val="Sumrio1"/>
        <w:rPr>
          <w:rFonts w:asciiTheme="minorHAnsi" w:hAnsiTheme="minorHAnsi" w:eastAsiaTheme="minorEastAsia" w:cstheme="minorBidi"/>
          <w:b w:val="0"/>
          <w:noProof/>
          <w:kern w:val="2"/>
          <w:sz w:val="22"/>
          <w:szCs w:val="22"/>
          <w14:ligatures w14:val="standardContextual"/>
        </w:rPr>
      </w:pPr>
      <w:hyperlink w:history="1" w:anchor="_Toc144810006">
        <w:r w:rsidRPr="00B10A92" w:rsidR="00C93DD6">
          <w:rPr>
            <w:rStyle w:val="Hyperlink"/>
            <w:noProof/>
          </w:rPr>
          <w:t>4</w:t>
        </w:r>
        <w:r w:rsidR="00C93DD6">
          <w:rPr>
            <w:rFonts w:asciiTheme="minorHAnsi" w:hAnsiTheme="minorHAnsi" w:eastAsiaTheme="minorEastAsia" w:cstheme="minorBidi"/>
            <w:b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DEFINIÇÃO DA INTERFACE COM O USUÁRIO (UX) (3º semstre)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_Toc144810006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8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09CF42F2" w14:textId="488733A5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10007">
        <w:r w:rsidRPr="00B10A92" w:rsidR="00C93DD6">
          <w:rPr>
            <w:rStyle w:val="Hyperlink"/>
            <w:noProof/>
          </w:rPr>
          <w:t>4.1</w:t>
        </w:r>
        <w:r w:rsidR="00C93DD6">
          <w:rPr>
            <w:rFonts w:asciiTheme="minorHAnsi" w:hAnsiTheme="minorHAnsi"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Descrição de cenário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_Toc144810007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8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6F47E21A" w14:textId="12AEE12F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10008">
        <w:r w:rsidRPr="00B10A92" w:rsidR="00C93DD6">
          <w:rPr>
            <w:rStyle w:val="Hyperlink"/>
            <w:noProof/>
          </w:rPr>
          <w:t>4.2</w:t>
        </w:r>
        <w:r w:rsidR="00C93DD6">
          <w:rPr>
            <w:rFonts w:asciiTheme="minorHAnsi" w:hAnsiTheme="minorHAnsi"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Descrição de personas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_Toc144810008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8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33B9F562" w14:textId="102354F2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10009">
        <w:r w:rsidRPr="00B10A92" w:rsidR="00C93DD6">
          <w:rPr>
            <w:rStyle w:val="Hyperlink"/>
            <w:noProof/>
          </w:rPr>
          <w:t>4.3</w:t>
        </w:r>
        <w:r w:rsidR="00C93DD6">
          <w:rPr>
            <w:rFonts w:asciiTheme="minorHAnsi" w:hAnsiTheme="minorHAnsi"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Esboços de tela (wireframes)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_Toc144810009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8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000786D9" w14:textId="65DB8826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10010">
        <w:r w:rsidRPr="00B10A92" w:rsidR="00C93DD6">
          <w:rPr>
            <w:rStyle w:val="Hyperlink"/>
            <w:noProof/>
          </w:rPr>
          <w:t>4.4</w:t>
        </w:r>
        <w:r w:rsidR="00C93DD6">
          <w:rPr>
            <w:rFonts w:asciiTheme="minorHAnsi" w:hAnsiTheme="minorHAnsi"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Protótipos de tela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_Toc144810010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8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3BCCE8EE" w14:textId="54E85A21">
      <w:pPr>
        <w:pStyle w:val="Sumrio1"/>
        <w:rPr>
          <w:rFonts w:asciiTheme="minorHAnsi" w:hAnsiTheme="minorHAnsi" w:eastAsiaTheme="minorEastAsia" w:cstheme="minorBidi"/>
          <w:b w:val="0"/>
          <w:noProof/>
          <w:kern w:val="2"/>
          <w:sz w:val="22"/>
          <w:szCs w:val="22"/>
          <w14:ligatures w14:val="standardContextual"/>
        </w:rPr>
      </w:pPr>
      <w:hyperlink w:history="1" w:anchor="_Toc144810011">
        <w:r w:rsidRPr="00B10A92" w:rsidR="00C93DD6">
          <w:rPr>
            <w:rStyle w:val="Hyperlink"/>
            <w:noProof/>
          </w:rPr>
          <w:t>5</w:t>
        </w:r>
        <w:r w:rsidR="00C93DD6">
          <w:rPr>
            <w:rFonts w:asciiTheme="minorHAnsi" w:hAnsiTheme="minorHAnsi" w:eastAsiaTheme="minorEastAsia" w:cstheme="minorBidi"/>
            <w:b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BANCO DE DADOS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_Toc144810011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9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3F10D1D9" w14:textId="448E2DCB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10012">
        <w:r w:rsidRPr="00B10A92" w:rsidR="00C93DD6">
          <w:rPr>
            <w:rStyle w:val="Hyperlink"/>
            <w:noProof/>
          </w:rPr>
          <w:t>5.1</w:t>
        </w:r>
        <w:r w:rsidR="00C93DD6">
          <w:rPr>
            <w:rFonts w:asciiTheme="minorHAnsi" w:hAnsiTheme="minorHAnsi"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Modelo Entidade Relacionamento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_Toc144810012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9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034F3BB7" w14:textId="7CBB7AD6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10013">
        <w:r w:rsidRPr="00B10A92" w:rsidR="00C93DD6">
          <w:rPr>
            <w:rStyle w:val="Hyperlink"/>
            <w:noProof/>
          </w:rPr>
          <w:t>5.2</w:t>
        </w:r>
        <w:r w:rsidR="00C93DD6">
          <w:rPr>
            <w:rFonts w:asciiTheme="minorHAnsi" w:hAnsiTheme="minorHAnsi" w:eastAsiaTheme="minorEastAsia" w:cstheme="minorBidi"/>
            <w:smallCaps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Script das tabelas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_Toc144810013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9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11B292B5" w14:textId="501027C4">
      <w:pPr>
        <w:pStyle w:val="Sumrio1"/>
        <w:rPr>
          <w:rFonts w:asciiTheme="minorHAnsi" w:hAnsiTheme="minorHAnsi" w:eastAsiaTheme="minorEastAsia" w:cstheme="minorBidi"/>
          <w:b w:val="0"/>
          <w:noProof/>
          <w:kern w:val="2"/>
          <w:sz w:val="22"/>
          <w:szCs w:val="22"/>
          <w14:ligatures w14:val="standardContextual"/>
        </w:rPr>
      </w:pPr>
      <w:hyperlink w:history="1" w:anchor="_Toc144810014">
        <w:r w:rsidRPr="00B10A92" w:rsidR="00C93DD6">
          <w:rPr>
            <w:rStyle w:val="Hyperlink"/>
            <w:noProof/>
          </w:rPr>
          <w:t>6</w:t>
        </w:r>
        <w:r w:rsidR="00C93DD6">
          <w:rPr>
            <w:rFonts w:asciiTheme="minorHAnsi" w:hAnsiTheme="minorHAnsi" w:eastAsiaTheme="minorEastAsia" w:cstheme="minorBidi"/>
            <w:b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ARQUITETURA DE SOFTWARE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_Toc144810014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10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0AB2D837" w14:textId="3C7302ED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10015">
        <w:r w:rsidRPr="00B10A92" w:rsidR="00C93DD6">
          <w:rPr>
            <w:rStyle w:val="Hyperlink"/>
            <w:noProof/>
          </w:rPr>
          <w:t>6.1 Arquitetura de desenvolvimento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_Toc144810015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10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0A1D71C7" w14:textId="778DCF4B">
      <w:pPr>
        <w:pStyle w:val="Sumrio2"/>
        <w:rPr>
          <w:rFonts w:asciiTheme="minorHAnsi" w:hAnsiTheme="minorHAnsi" w:eastAsiaTheme="minorEastAsia" w:cstheme="minorBidi"/>
          <w:smallCaps w:val="0"/>
          <w:noProof/>
          <w:kern w:val="2"/>
          <w:sz w:val="22"/>
          <w:szCs w:val="22"/>
          <w14:ligatures w14:val="standardContextual"/>
        </w:rPr>
      </w:pPr>
      <w:hyperlink w:history="1" w:anchor="_Toc144810016">
        <w:r w:rsidRPr="00B10A92" w:rsidR="00C93DD6">
          <w:rPr>
            <w:rStyle w:val="Hyperlink"/>
            <w:noProof/>
          </w:rPr>
          <w:t>6.2 Telas do sistema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_Toc144810016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10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26A290D3" w14:textId="2E84E3E8">
      <w:pPr>
        <w:pStyle w:val="Sumrio1"/>
        <w:rPr>
          <w:rFonts w:asciiTheme="minorHAnsi" w:hAnsiTheme="minorHAnsi" w:eastAsiaTheme="minorEastAsia" w:cstheme="minorBidi"/>
          <w:b w:val="0"/>
          <w:noProof/>
          <w:kern w:val="2"/>
          <w:sz w:val="22"/>
          <w:szCs w:val="22"/>
          <w14:ligatures w14:val="standardContextual"/>
        </w:rPr>
      </w:pPr>
      <w:hyperlink w:history="1" w:anchor="_Toc144810017">
        <w:r w:rsidRPr="00B10A92" w:rsidR="00C93DD6">
          <w:rPr>
            <w:rStyle w:val="Hyperlink"/>
            <w:noProof/>
          </w:rPr>
          <w:t>7</w:t>
        </w:r>
        <w:r w:rsidR="00C93DD6">
          <w:rPr>
            <w:rFonts w:asciiTheme="minorHAnsi" w:hAnsiTheme="minorHAnsi" w:eastAsiaTheme="minorEastAsia" w:cstheme="minorBidi"/>
            <w:b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CONCLUSÃO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_Toc144810017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11</w:t>
        </w:r>
        <w:r w:rsidR="00C93DD6">
          <w:rPr>
            <w:noProof/>
            <w:webHidden/>
          </w:rPr>
          <w:fldChar w:fldCharType="end"/>
        </w:r>
      </w:hyperlink>
    </w:p>
    <w:p w:rsidR="00C93DD6" w:rsidRDefault="00954D08" w14:paraId="459AA49A" w14:textId="1DDD158E">
      <w:pPr>
        <w:pStyle w:val="Sumrio1"/>
        <w:rPr>
          <w:rFonts w:asciiTheme="minorHAnsi" w:hAnsiTheme="minorHAnsi" w:eastAsiaTheme="minorEastAsia" w:cstheme="minorBidi"/>
          <w:b w:val="0"/>
          <w:noProof/>
          <w:kern w:val="2"/>
          <w:sz w:val="22"/>
          <w:szCs w:val="22"/>
          <w14:ligatures w14:val="standardContextual"/>
        </w:rPr>
      </w:pPr>
      <w:hyperlink w:history="1" w:anchor="_Toc144810018">
        <w:r w:rsidRPr="00B10A92" w:rsidR="00C93DD6">
          <w:rPr>
            <w:rStyle w:val="Hyperlink"/>
            <w:noProof/>
          </w:rPr>
          <w:t>8</w:t>
        </w:r>
        <w:r w:rsidR="00C93DD6">
          <w:rPr>
            <w:rFonts w:asciiTheme="minorHAnsi" w:hAnsiTheme="minorHAnsi" w:eastAsiaTheme="minorEastAsia" w:cstheme="minorBidi"/>
            <w:b w:val="0"/>
            <w:noProof/>
            <w:kern w:val="2"/>
            <w:sz w:val="22"/>
            <w:szCs w:val="22"/>
            <w14:ligatures w14:val="standardContextual"/>
          </w:rPr>
          <w:tab/>
        </w:r>
        <w:r w:rsidRPr="00B10A92" w:rsidR="00C93DD6">
          <w:rPr>
            <w:rStyle w:val="Hyperlink"/>
            <w:noProof/>
          </w:rPr>
          <w:t>REFERÊNCIAS</w:t>
        </w:r>
        <w:r w:rsidR="00C93DD6">
          <w:rPr>
            <w:noProof/>
            <w:webHidden/>
          </w:rPr>
          <w:tab/>
        </w:r>
        <w:r w:rsidR="00C93DD6">
          <w:rPr>
            <w:noProof/>
            <w:webHidden/>
          </w:rPr>
          <w:fldChar w:fldCharType="begin"/>
        </w:r>
        <w:r w:rsidR="00C93DD6">
          <w:rPr>
            <w:noProof/>
            <w:webHidden/>
          </w:rPr>
          <w:instrText xml:space="preserve"> PAGEREF _Toc144810018 \h </w:instrText>
        </w:r>
        <w:r w:rsidR="00C93DD6">
          <w:rPr>
            <w:noProof/>
            <w:webHidden/>
          </w:rPr>
        </w:r>
        <w:r w:rsidR="00C93DD6">
          <w:rPr>
            <w:noProof/>
            <w:webHidden/>
          </w:rPr>
          <w:fldChar w:fldCharType="separate"/>
        </w:r>
        <w:r w:rsidR="00C93DD6">
          <w:rPr>
            <w:noProof/>
            <w:webHidden/>
          </w:rPr>
          <w:t>12</w:t>
        </w:r>
        <w:r w:rsidR="00C93DD6">
          <w:rPr>
            <w:noProof/>
            <w:webHidden/>
          </w:rPr>
          <w:fldChar w:fldCharType="end"/>
        </w:r>
      </w:hyperlink>
    </w:p>
    <w:p w:rsidRPr="00DE0E82" w:rsidR="00A14D71" w:rsidP="00A14D71" w:rsidRDefault="00460066" w14:paraId="48239BC6" w14:textId="58A97964">
      <w:pPr>
        <w:rPr>
          <w:szCs w:val="24"/>
        </w:rPr>
        <w:sectPr w:rsidRPr="00DE0E82" w:rsidR="00A14D71" w:rsidSect="0035270A">
          <w:headerReference w:type="default" r:id="rId12"/>
          <w:footerReference w:type="default" r:id="rId13"/>
          <w:pgSz w:w="11907" w:h="16840" w:orient="portrait" w:code="9"/>
          <w:pgMar w:top="1701" w:right="1134" w:bottom="1134" w:left="1701" w:header="720" w:footer="720" w:gutter="0"/>
          <w:pgNumType w:start="12"/>
          <w:cols w:space="720"/>
          <w:docGrid w:linePitch="326"/>
          <w:headerReference w:type="first" r:id="Rdcd23c40615e40a2"/>
          <w:footerReference w:type="first" r:id="R595a49f74fef4781"/>
        </w:sectPr>
      </w:pPr>
      <w:r w:rsidRPr="00DE0E82">
        <w:rPr>
          <w:szCs w:val="24"/>
        </w:rPr>
        <w:fldChar w:fldCharType="end"/>
      </w:r>
    </w:p>
    <w:p w:rsidRPr="00DE0E82" w:rsidR="00236F70" w:rsidP="00BD4058" w:rsidRDefault="00236F70" w14:paraId="191BE1F5" w14:textId="1B744EDA">
      <w:pPr>
        <w:pStyle w:val="Ttulo1"/>
        <w:rPr>
          <w:szCs w:val="24"/>
        </w:rPr>
      </w:pPr>
      <w:bookmarkStart w:name="_Toc311655753" w:id="2"/>
      <w:bookmarkStart w:name="_Toc311656220" w:id="3"/>
      <w:bookmarkStart w:name="_Toc311656307" w:id="4"/>
      <w:bookmarkStart w:name="_Toc311656574" w:id="5"/>
      <w:bookmarkStart w:name="_Toc311676921" w:id="6"/>
      <w:bookmarkStart w:name="_Toc311677289" w:id="7"/>
      <w:bookmarkStart w:name="_Toc144809989" w:id="8"/>
      <w:r w:rsidRPr="00DE0E82">
        <w:rPr>
          <w:szCs w:val="24"/>
        </w:rPr>
        <w:lastRenderedPageBreak/>
        <w:t>INTRODUÇÃO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Pr="00DE0E82" w:rsidR="00C571B5" w:rsidP="00F26ECC" w:rsidRDefault="00C571B5" w14:paraId="5DB8447A" w14:textId="77777777">
      <w:pPr>
        <w:pStyle w:val="Pargrafo"/>
        <w:spacing w:before="0" w:line="360" w:lineRule="auto"/>
        <w:ind w:firstLine="851"/>
        <w:rPr>
          <w:szCs w:val="24"/>
        </w:rPr>
      </w:pPr>
    </w:p>
    <w:p w:rsidRPr="00DE0E82" w:rsidR="00C571B5" w:rsidP="19EA7598" w:rsidRDefault="00C571B5" w14:paraId="0A92E3C3" w14:textId="3CBC8245">
      <w:pPr>
        <w:pStyle w:val="Pargrafo"/>
        <w:suppressLineNumbers w:val="0"/>
        <w:bidi w:val="0"/>
        <w:spacing w:before="120" w:beforeAutospacing="off" w:after="0" w:afterAutospacing="off" w:line="360" w:lineRule="auto"/>
        <w:ind w:left="0" w:right="0" w:firstLine="851"/>
        <w:jc w:val="both"/>
        <w:rPr>
          <w:noProof w:val="0"/>
          <w:color w:val="000000" w:themeColor="text1" w:themeTint="FF" w:themeShade="FF"/>
          <w:sz w:val="22"/>
          <w:szCs w:val="22"/>
          <w:lang w:val="pt-BR"/>
        </w:rPr>
      </w:pPr>
      <w:r w:rsidRPr="19EA7598" w:rsidR="4C843340">
        <w:rPr>
          <w:noProof w:val="0"/>
          <w:color w:val="000000" w:themeColor="text1" w:themeTint="FF" w:themeShade="FF"/>
          <w:sz w:val="22"/>
          <w:szCs w:val="22"/>
          <w:lang w:val="pt-BR"/>
        </w:rPr>
        <w:t>A crescente complexidade do mercado imobiliário exige uma gestão eficiente e estratégica por parte das imobiliárias para garantir competitividade e excelência no serviço oferecido aos clientes. Neste contexto, a implementação de um sistema especializado torna-se não apenas uma vantagem, mas uma necessidade premente. O projeto em questão visa preencher essa lacuna ao desenvolver um sistema de gestão imobiliária abrangente e sofisticado, destinado a otimizar todas as etapas envolvidas na compra, venda, locação e administração de imóveis.</w:t>
      </w:r>
    </w:p>
    <w:p w:rsidRPr="00DE0E82" w:rsidR="00C571B5" w:rsidP="19EA7598" w:rsidRDefault="00C571B5" w14:paraId="1448A71E" w14:textId="7142B710">
      <w:pPr>
        <w:pStyle w:val="Pargrafo"/>
        <w:suppressLineNumbers w:val="0"/>
        <w:bidi w:val="0"/>
        <w:spacing w:before="120" w:beforeAutospacing="off" w:after="0" w:afterAutospacing="off" w:line="360" w:lineRule="auto"/>
        <w:ind w:left="0" w:right="0" w:firstLine="851"/>
        <w:jc w:val="both"/>
        <w:rPr>
          <w:noProof w:val="0"/>
          <w:color w:val="000000" w:themeColor="text1" w:themeTint="FF" w:themeShade="FF"/>
          <w:sz w:val="22"/>
          <w:szCs w:val="22"/>
          <w:lang w:val="pt-BR"/>
        </w:rPr>
      </w:pPr>
      <w:r w:rsidRPr="19EA7598" w:rsidR="4C843340">
        <w:rPr>
          <w:noProof w:val="0"/>
          <w:color w:val="000000" w:themeColor="text1" w:themeTint="FF" w:themeShade="FF"/>
          <w:sz w:val="22"/>
          <w:szCs w:val="22"/>
          <w:lang w:val="pt-BR"/>
        </w:rPr>
        <w:t>O sistema proposto não apenas simplifica e agiliza os processos internos da imobiliária, mas também promove uma abordagem holística para a gestão de propriedades, com foco na organização eficiente de informações e na maximização da transparência para todas as partes envolvidas. Ao fornecer uma plataforma centralizada, o sistema permite o cadastro e gerenciamento detalhado de todas as propriedades sob a responsabilidade da imobiliária, incluindo aspectos físicos, legais e de disponibilidade.</w:t>
      </w:r>
    </w:p>
    <w:p w:rsidRPr="00DE0E82" w:rsidR="00C571B5" w:rsidP="19EA7598" w:rsidRDefault="00C571B5" w14:paraId="6E02A00E" w14:textId="290B7856">
      <w:pPr>
        <w:pStyle w:val="Pargrafo"/>
        <w:suppressLineNumbers w:val="0"/>
        <w:bidi w:val="0"/>
        <w:spacing w:before="120" w:beforeAutospacing="off" w:after="0" w:afterAutospacing="off" w:line="360" w:lineRule="auto"/>
        <w:ind w:left="0" w:right="0" w:firstLine="851"/>
        <w:jc w:val="both"/>
        <w:rPr>
          <w:noProof w:val="0"/>
          <w:color w:val="000000" w:themeColor="text1" w:themeTint="FF" w:themeShade="FF"/>
          <w:sz w:val="22"/>
          <w:szCs w:val="22"/>
          <w:lang w:val="pt-BR"/>
        </w:rPr>
      </w:pPr>
      <w:r w:rsidRPr="19EA7598" w:rsidR="4C843340">
        <w:rPr>
          <w:noProof w:val="0"/>
          <w:color w:val="000000" w:themeColor="text1" w:themeTint="FF" w:themeShade="FF"/>
          <w:sz w:val="22"/>
          <w:szCs w:val="22"/>
          <w:lang w:val="pt-BR"/>
        </w:rPr>
        <w:t>Além disso, o sistema oferece uma solução robusta para o armazenamento e gerenciamento de contratos de locação, acordos de compra e venda, e outros documentos cruciais relacionados às transações imobiliárias. Essa funcionalidade não só simplifica o processo de documentação, mas também garante a conformidade legal e a rastreabilidade de prazos, mitigando potenciais riscos e aumentando a segurança jurídica para todas as partes envolvidas.</w:t>
      </w:r>
    </w:p>
    <w:p w:rsidRPr="00DE0E82" w:rsidR="00C571B5" w:rsidP="19EA7598" w:rsidRDefault="00C571B5" w14:paraId="0D211513" w14:textId="577F901D">
      <w:pPr>
        <w:pStyle w:val="Pargrafo"/>
        <w:suppressLineNumbers w:val="0"/>
        <w:bidi w:val="0"/>
        <w:spacing w:before="120" w:beforeAutospacing="off" w:after="0" w:afterAutospacing="off" w:line="360" w:lineRule="auto"/>
        <w:ind w:left="0" w:right="0" w:firstLine="851"/>
        <w:jc w:val="both"/>
        <w:rPr>
          <w:noProof w:val="0"/>
          <w:color w:val="000000" w:themeColor="text1" w:themeTint="FF" w:themeShade="FF"/>
          <w:sz w:val="22"/>
          <w:szCs w:val="22"/>
          <w:lang w:val="pt-BR"/>
        </w:rPr>
      </w:pPr>
      <w:r w:rsidRPr="19EA7598" w:rsidR="4C843340">
        <w:rPr>
          <w:noProof w:val="0"/>
          <w:color w:val="000000" w:themeColor="text1" w:themeTint="FF" w:themeShade="FF"/>
          <w:sz w:val="22"/>
          <w:szCs w:val="22"/>
          <w:lang w:val="pt-BR"/>
        </w:rPr>
        <w:t>A integração de ferramentas de automação e geração de relatórios permite uma análise mais precisa e rápida do desempenho do negócio, facilitando a tomada de decisões informadas e estratégicas. Além disso, o sistema pode oferecer recursos avançados de marketing, como a divulgação automatizada de imóveis em diferentes plataformas online, ampliando a visibilidade e o alcance da imobiliária no mercado.</w:t>
      </w:r>
    </w:p>
    <w:p w:rsidRPr="00DE0E82" w:rsidR="00C571B5" w:rsidP="19EA7598" w:rsidRDefault="00C571B5" w14:paraId="4D6604C5" w14:textId="3A590F6D">
      <w:pPr>
        <w:pStyle w:val="Pargrafo"/>
        <w:suppressLineNumbers w:val="0"/>
        <w:bidi w:val="0"/>
        <w:spacing w:before="120" w:beforeAutospacing="off" w:after="0" w:afterAutospacing="off" w:line="360" w:lineRule="auto"/>
        <w:ind w:left="0" w:right="0" w:firstLine="851"/>
        <w:jc w:val="both"/>
        <w:rPr>
          <w:noProof w:val="0"/>
          <w:color w:val="000000" w:themeColor="text1" w:themeTint="FF" w:themeShade="FF"/>
          <w:sz w:val="22"/>
          <w:szCs w:val="22"/>
          <w:lang w:val="pt-BR"/>
        </w:rPr>
      </w:pPr>
      <w:r w:rsidRPr="19EA7598" w:rsidR="4C843340">
        <w:rPr>
          <w:noProof w:val="0"/>
          <w:color w:val="000000" w:themeColor="text1" w:themeTint="FF" w:themeShade="FF"/>
          <w:sz w:val="22"/>
          <w:szCs w:val="22"/>
          <w:lang w:val="pt-BR"/>
        </w:rPr>
        <w:t>Com um foco claro na produtividade, organização e transparência, o sistema de gestão imobiliária aqui proposto não apenas atende às demandas operacionais das imobiliárias modernas, mas também eleva o padrão de serviço oferecido aos clientes e parceiros, promovendo eficiência, confiabilidade e excelência em todas as interações e transações.</w:t>
      </w:r>
    </w:p>
    <w:p w:rsidRPr="00DE0E82" w:rsidR="00C571B5" w:rsidP="490F961C" w:rsidRDefault="00C571B5" w14:paraId="70C86F22" w14:textId="38CCBB97">
      <w:pPr>
        <w:pStyle w:val="Pargrafo"/>
        <w:spacing w:before="0" w:line="360" w:lineRule="auto"/>
        <w:ind w:firstLine="851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9EA7598" w:rsidP="19EA7598" w:rsidRDefault="19EA7598" w14:paraId="3B4B8FDB" w14:textId="6D53A311">
      <w:pPr>
        <w:pStyle w:val="Pargrafo"/>
        <w:spacing w:before="0" w:line="360" w:lineRule="auto"/>
        <w:ind w:firstLine="851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="19EA7598" w:rsidP="19EA7598" w:rsidRDefault="19EA7598" w14:paraId="29DF01F1" w14:textId="352E8F7B">
      <w:pPr>
        <w:pStyle w:val="Pargrafo"/>
        <w:spacing w:before="0" w:line="360" w:lineRule="auto"/>
        <w:ind w:firstLine="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</w:pPr>
    </w:p>
    <w:p w:rsidRPr="00DE0E82" w:rsidR="00C571B5" w:rsidP="490F961C" w:rsidRDefault="00C571B5" w14:paraId="62C5869F" w14:textId="31800DCA">
      <w:pPr>
        <w:spacing w:before="0" w:line="360" w:lineRule="auto"/>
        <w:ind/>
        <w:rPr>
          <w:color w:val="000000" w:themeColor="text1" w:themeTint="FF" w:themeShade="FF"/>
        </w:rPr>
      </w:pPr>
    </w:p>
    <w:p w:rsidRPr="00DE0E82" w:rsidR="00C571B5" w:rsidP="00F26ECC" w:rsidRDefault="00C571B5" w14:paraId="4ECA6C16" w14:textId="77777777">
      <w:pPr>
        <w:pStyle w:val="Pargrafo"/>
        <w:spacing w:before="0" w:line="360" w:lineRule="auto"/>
        <w:ind w:firstLine="851"/>
        <w:rPr>
          <w:szCs w:val="24"/>
        </w:rPr>
      </w:pPr>
    </w:p>
    <w:p w:rsidRPr="00DE0E82" w:rsidR="00C571B5" w:rsidP="00F26ECC" w:rsidRDefault="00C571B5" w14:paraId="23EA97EE" w14:textId="37D3C755">
      <w:pPr>
        <w:pStyle w:val="Pargrafo"/>
        <w:spacing w:before="0" w:line="360" w:lineRule="auto"/>
        <w:ind w:firstLine="851"/>
      </w:pPr>
    </w:p>
    <w:p w:rsidRPr="00DE0E82" w:rsidR="00C571B5" w:rsidP="00F26ECC" w:rsidRDefault="00C571B5" w14:paraId="79D33EEE" w14:textId="77777777">
      <w:pPr>
        <w:pStyle w:val="Pargrafo"/>
        <w:spacing w:before="0" w:line="360" w:lineRule="auto"/>
        <w:ind w:firstLine="851"/>
        <w:rPr>
          <w:szCs w:val="24"/>
        </w:rPr>
      </w:pPr>
    </w:p>
    <w:p w:rsidRPr="00DE0E82" w:rsidR="00C571B5" w:rsidP="00F26ECC" w:rsidRDefault="00C571B5" w14:paraId="38221684" w14:textId="77777777">
      <w:pPr>
        <w:pStyle w:val="Pargrafo"/>
        <w:spacing w:before="0" w:line="360" w:lineRule="auto"/>
        <w:ind w:firstLine="851"/>
        <w:rPr>
          <w:szCs w:val="24"/>
        </w:rPr>
      </w:pPr>
    </w:p>
    <w:p w:rsidRPr="00DE0E82" w:rsidR="00C571B5" w:rsidP="00F26ECC" w:rsidRDefault="00C571B5" w14:paraId="0EC688B8" w14:textId="77777777">
      <w:pPr>
        <w:pStyle w:val="Pargrafo"/>
        <w:spacing w:before="0" w:line="360" w:lineRule="auto"/>
        <w:ind w:firstLine="851"/>
        <w:rPr>
          <w:szCs w:val="24"/>
        </w:rPr>
      </w:pPr>
    </w:p>
    <w:p w:rsidRPr="00DE0E82" w:rsidR="00CE2940" w:rsidP="00F26ECC" w:rsidRDefault="00CE2940" w14:paraId="14991D35" w14:textId="383BC553">
      <w:pPr>
        <w:pStyle w:val="Pargrafo"/>
        <w:spacing w:before="0" w:line="360" w:lineRule="auto"/>
        <w:ind w:firstLine="851"/>
      </w:pPr>
    </w:p>
    <w:p w:rsidRPr="00DE0E82" w:rsidR="00F724F4" w:rsidP="00F43D74" w:rsidRDefault="00F43D74" w14:paraId="51023CA4" w14:textId="35B7D772">
      <w:pPr>
        <w:pStyle w:val="Ttulo1"/>
        <w:ind w:left="426"/>
        <w:rPr>
          <w:szCs w:val="24"/>
        </w:rPr>
      </w:pPr>
      <w:bookmarkStart w:name="_Toc253375253" w:id="9"/>
      <w:bookmarkStart w:name="_Toc311655756" w:id="10"/>
      <w:bookmarkStart w:name="_Toc311656223" w:id="11"/>
      <w:bookmarkStart w:name="_Toc311656310" w:id="12"/>
      <w:bookmarkStart w:name="_Toc311656577" w:id="13"/>
      <w:bookmarkStart w:name="_Toc311676927" w:id="14"/>
      <w:bookmarkStart w:name="_Toc311677295" w:id="15"/>
      <w:r w:rsidRPr="00DE0E82">
        <w:rPr>
          <w:szCs w:val="24"/>
        </w:rPr>
        <w:lastRenderedPageBreak/>
        <w:t xml:space="preserve">  </w:t>
      </w:r>
      <w:bookmarkStart w:name="_Toc144809990" w:id="16"/>
      <w:r w:rsidRPr="00DE0E82" w:rsidR="00F724F4">
        <w:rPr>
          <w:szCs w:val="24"/>
        </w:rPr>
        <w:t>LEVANTAMENTO DE REQUISITOS</w:t>
      </w:r>
      <w:bookmarkEnd w:id="9"/>
      <w:bookmarkEnd w:id="10"/>
      <w:bookmarkEnd w:id="11"/>
      <w:bookmarkEnd w:id="12"/>
      <w:bookmarkEnd w:id="13"/>
      <w:bookmarkEnd w:id="14"/>
      <w:bookmarkEnd w:id="15"/>
      <w:r w:rsidR="00A4594E">
        <w:rPr>
          <w:szCs w:val="24"/>
        </w:rPr>
        <w:t xml:space="preserve"> DE SOFTWARE</w:t>
      </w:r>
      <w:bookmarkEnd w:id="16"/>
    </w:p>
    <w:p w:rsidRPr="00DE0E82" w:rsidR="00FB1824" w:rsidP="00FB1824" w:rsidRDefault="00FB1824" w14:paraId="5DDD36DE" w14:textId="77777777">
      <w:pPr>
        <w:pStyle w:val="Default"/>
        <w:rPr>
          <w:rFonts w:ascii="Times New Roman" w:hAnsi="Times New Roman" w:cs="Times New Roman"/>
        </w:rPr>
      </w:pPr>
    </w:p>
    <w:p w:rsidRPr="00DE0E82" w:rsidR="00AC5FC8" w:rsidP="00FB1824" w:rsidRDefault="00AC5FC8" w14:paraId="0A8ED3F2" w14:textId="77777777">
      <w:pPr>
        <w:pStyle w:val="Pargrafo"/>
        <w:ind w:firstLine="0"/>
        <w:rPr>
          <w:szCs w:val="24"/>
        </w:rPr>
      </w:pPr>
    </w:p>
    <w:p w:rsidR="490F961C" w:rsidP="1D733827" w:rsidRDefault="490F961C" w14:paraId="7A419727" w14:textId="5755AC77">
      <w:pPr>
        <w:pStyle w:val="Ttulo2"/>
        <w:rPr/>
      </w:pPr>
      <w:bookmarkStart w:name="_Toc311655848" w:id="17"/>
      <w:bookmarkStart w:name="_Toc311655928" w:id="18"/>
      <w:bookmarkStart w:name="_Toc311656059" w:id="19"/>
      <w:bookmarkStart w:name="_Toc311656108" w:id="20"/>
      <w:bookmarkStart w:name="_Toc311656224" w:id="21"/>
      <w:bookmarkStart w:name="_Toc144809991" w:id="22"/>
      <w:bookmarkStart w:name="_Toc253375254" w:id="23"/>
      <w:bookmarkStart w:name="_Toc311655757" w:id="24"/>
      <w:bookmarkStart w:name="_Toc311656228" w:id="25"/>
      <w:bookmarkStart w:name="_Toc311656311" w:id="26"/>
      <w:bookmarkStart w:name="_Toc311656578" w:id="27"/>
      <w:bookmarkStart w:name="_Toc311676928" w:id="28"/>
      <w:bookmarkStart w:name="_Toc311677296" w:id="29"/>
      <w:bookmarkEnd w:id="17"/>
      <w:bookmarkEnd w:id="18"/>
      <w:bookmarkEnd w:id="19"/>
      <w:bookmarkEnd w:id="20"/>
      <w:bookmarkEnd w:id="21"/>
      <w:r w:rsidR="00FB1824">
        <w:rPr/>
        <w:t>Descrição dos objetivos do sistema</w:t>
      </w:r>
      <w:bookmarkEnd w:id="22"/>
    </w:p>
    <w:p w:rsidR="5BE0A2D6" w:rsidP="490F961C" w:rsidRDefault="5BE0A2D6" w14:paraId="33948148" w14:textId="0DC89982">
      <w:pPr>
        <w:pStyle w:val="Normal"/>
      </w:pPr>
      <w:r w:rsidR="5BE0A2D6">
        <w:rPr/>
        <w:t xml:space="preserve">O sistema aborda a </w:t>
      </w:r>
      <w:r w:rsidR="34160B3B">
        <w:rPr/>
        <w:t>área</w:t>
      </w:r>
      <w:r w:rsidR="5BE0A2D6">
        <w:rPr/>
        <w:t xml:space="preserve"> do setor </w:t>
      </w:r>
      <w:r w:rsidR="4944CD7D">
        <w:rPr/>
        <w:t>imobiliário</w:t>
      </w:r>
      <w:r w:rsidR="2713B4D4">
        <w:rPr/>
        <w:t>, e vem com o objetivo de conseguir facilitar todos os processos por parte da empresa, fazendo uma maior</w:t>
      </w:r>
      <w:r w:rsidR="69DE55BD">
        <w:rPr/>
        <w:t xml:space="preserve"> </w:t>
      </w:r>
      <w:r w:rsidR="69DE55BD">
        <w:rPr/>
        <w:t>gestão</w:t>
      </w:r>
      <w:r w:rsidR="69DE55BD">
        <w:rPr/>
        <w:t xml:space="preserve"> da </w:t>
      </w:r>
      <w:r w:rsidRPr="1D733827" w:rsidR="39976F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compra, venda</w:t>
      </w:r>
      <w:r w:rsidRPr="1D733827" w:rsidR="1CA7A1F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e </w:t>
      </w:r>
      <w:r w:rsidRPr="1D733827" w:rsidR="39976F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locação d</w:t>
      </w:r>
      <w:r w:rsidRPr="1D733827" w:rsidR="0FC85D8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>os</w:t>
      </w:r>
      <w:r w:rsidRPr="1D733827" w:rsidR="39976F5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pt-BR" w:eastAsia="pt-BR" w:bidi="ar-SA"/>
        </w:rPr>
        <w:t xml:space="preserve"> imóveis </w:t>
      </w:r>
      <w:r w:rsidR="154BBE0C">
        <w:rPr/>
        <w:t>que passaram pela imobiliária, além de salvar seus registros e facilitar a organização</w:t>
      </w:r>
      <w:r w:rsidR="5B7D1AAF">
        <w:rPr/>
        <w:t xml:space="preserve"> e o gerenciamento de pagamentos</w:t>
      </w:r>
      <w:r w:rsidR="154BBE0C">
        <w:rPr/>
        <w:t>.</w:t>
      </w:r>
    </w:p>
    <w:p w:rsidRPr="00DE0E82" w:rsidR="007A6E26" w:rsidP="007A6E26" w:rsidRDefault="007A6E26" w14:paraId="67694BCB" w14:textId="77777777">
      <w:pPr>
        <w:pStyle w:val="Ttulo2"/>
        <w:numPr>
          <w:ilvl w:val="0"/>
          <w:numId w:val="0"/>
        </w:numPr>
        <w:rPr>
          <w:szCs w:val="24"/>
        </w:rPr>
      </w:pPr>
    </w:p>
    <w:p w:rsidR="490F961C" w:rsidP="1D733827" w:rsidRDefault="490F961C" w14:paraId="402D0CF3" w14:textId="5E1FB7C7">
      <w:pPr>
        <w:pStyle w:val="Ttulo2"/>
        <w:ind/>
        <w:rPr/>
      </w:pPr>
      <w:bookmarkStart w:name="_Toc144809992" w:id="30"/>
      <w:r w:rsidR="6FA35841">
        <w:rPr/>
        <w:t>Descrição do sistema atual</w:t>
      </w:r>
      <w:bookmarkEnd w:id="30"/>
    </w:p>
    <w:p w:rsidR="490F961C" w:rsidP="490F961C" w:rsidRDefault="490F961C" w14:paraId="700CBF98" w14:textId="46F6E0B2">
      <w:pPr>
        <w:pStyle w:val="Normal"/>
      </w:pPr>
      <w:r w:rsidRPr="19EA7598" w:rsidR="4B4D2DD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sistema atual da imobiliária consiste em cadastrar, atualizar e gerenciar as informações das propriedades contendo fotos, documentos e histórico de vendas ou aluguéis da propriedade. O sistema também conta com CRM integrado, que mantém um banco de dados de clientes completo e organiza as interações, compromissos e histórico de comunicação para uma boa gestão de relacionamento com o cliente. O sistema possui uma automação de marketing que cria campanhas direcionadas para avaliar o progresso do seu negócio, identificando tendências e tomar decisões informadas. Possui também integração com portais imobiliários que publica automaticamente listagens de propriedades em portais imobiliários para aumentar a visibilidade e atrair mais clientes.</w:t>
      </w:r>
    </w:p>
    <w:p w:rsidRPr="00DE0E82" w:rsidR="00FB1824" w:rsidP="19EA7598" w:rsidRDefault="00FB1824" w14:paraId="54EA0E71" w14:textId="0E63FD54">
      <w:pPr>
        <w:pStyle w:val="Ttulo2"/>
        <w:rPr/>
      </w:pPr>
      <w:r w:rsidR="6FA35841">
        <w:rPr/>
        <w:t xml:space="preserve"> </w:t>
      </w:r>
      <w:bookmarkStart w:name="_Toc144809993" w:id="31"/>
      <w:bookmarkEnd w:id="23"/>
      <w:bookmarkEnd w:id="24"/>
      <w:bookmarkEnd w:id="25"/>
      <w:bookmarkEnd w:id="26"/>
      <w:bookmarkEnd w:id="27"/>
      <w:bookmarkEnd w:id="28"/>
      <w:bookmarkEnd w:id="29"/>
      <w:r w:rsidR="6FA35841">
        <w:rPr/>
        <w:t>Descrição dos principais problemas</w:t>
      </w:r>
      <w:bookmarkEnd w:id="31"/>
    </w:p>
    <w:p w:rsidR="04D87FEC" w:rsidP="19EA7598" w:rsidRDefault="04D87FEC" w14:paraId="628CB897" w14:textId="2F5D55A3">
      <w:pPr>
        <w:pStyle w:val="Normal"/>
      </w:pPr>
      <w:r w:rsidR="498BE581">
        <w:rPr/>
        <w:t>A</w:t>
      </w:r>
      <w:r w:rsidR="30FC5BA1">
        <w:rPr/>
        <w:t xml:space="preserve">rmazenar dados </w:t>
      </w:r>
      <w:r w:rsidR="3306055C">
        <w:rPr/>
        <w:t xml:space="preserve">dos imóveis </w:t>
      </w:r>
      <w:r w:rsidR="5A78A6C6">
        <w:rPr/>
        <w:t xml:space="preserve">vendidos e locados, </w:t>
      </w:r>
      <w:r w:rsidR="5ABD2981">
        <w:rPr/>
        <w:t xml:space="preserve">gerenciar o </w:t>
      </w:r>
      <w:r w:rsidR="657FE387">
        <w:rPr/>
        <w:t xml:space="preserve">pagamento de um </w:t>
      </w:r>
      <w:r w:rsidR="123993F1">
        <w:rPr/>
        <w:t>imóvel</w:t>
      </w:r>
      <w:r w:rsidR="657FE387">
        <w:rPr/>
        <w:t xml:space="preserve"> vendido</w:t>
      </w:r>
      <w:r w:rsidR="5ABD2981">
        <w:rPr/>
        <w:t>,</w:t>
      </w:r>
      <w:r w:rsidR="2356DE5A">
        <w:rPr/>
        <w:t xml:space="preserve"> a parcela de locação</w:t>
      </w:r>
      <w:r w:rsidR="2E3EAA11">
        <w:rPr/>
        <w:t xml:space="preserve"> </w:t>
      </w:r>
      <w:r w:rsidR="23D2124A">
        <w:rPr/>
        <w:t xml:space="preserve">e </w:t>
      </w:r>
      <w:r w:rsidR="2E3EAA11">
        <w:rPr/>
        <w:t xml:space="preserve">a depender </w:t>
      </w:r>
      <w:r w:rsidR="742567B8">
        <w:rPr/>
        <w:t xml:space="preserve">do contrato, </w:t>
      </w:r>
      <w:r w:rsidR="77690794">
        <w:rPr/>
        <w:t>quem irá pagar as taxas, se será pago pelo locatário acréscimo na parcela ou se será descontado</w:t>
      </w:r>
      <w:r w:rsidR="5ABD2981">
        <w:rPr/>
        <w:t xml:space="preserve"> </w:t>
      </w:r>
      <w:r w:rsidR="7189715E">
        <w:rPr/>
        <w:t xml:space="preserve">do locador e </w:t>
      </w:r>
      <w:r w:rsidR="0D429D31">
        <w:rPr/>
        <w:t xml:space="preserve">trazer todos os </w:t>
      </w:r>
      <w:r w:rsidR="5A78A6C6">
        <w:rPr/>
        <w:t xml:space="preserve">registros do </w:t>
      </w:r>
      <w:r w:rsidR="5A78A6C6">
        <w:rPr/>
        <w:t>histórico</w:t>
      </w:r>
      <w:r w:rsidR="5A78A6C6">
        <w:rPr/>
        <w:t xml:space="preserve"> dos imóveis</w:t>
      </w:r>
      <w:r w:rsidR="0AB9D883">
        <w:rPr/>
        <w:t>.</w:t>
      </w:r>
    </w:p>
    <w:p w:rsidR="2AE198A3" w:rsidP="2AE198A3" w:rsidRDefault="2AE198A3" w14:paraId="09B43212" w14:textId="2F333C45">
      <w:pPr>
        <w:pStyle w:val="Normal"/>
      </w:pPr>
    </w:p>
    <w:p w:rsidR="6FA35841" w:rsidP="7F26C187" w:rsidRDefault="6FA35841" w14:paraId="2127BE21" w14:textId="43A35349">
      <w:pPr>
        <w:pStyle w:val="Ttulo2"/>
        <w:rPr/>
      </w:pPr>
      <w:r w:rsidR="6FA35841">
        <w:rPr/>
        <w:t xml:space="preserve"> </w:t>
      </w:r>
      <w:bookmarkStart w:name="_Toc144809994" w:id="32"/>
      <w:r w:rsidR="6FA35841">
        <w:rPr/>
        <w:t>Descrição dos requisitos funcionais</w:t>
      </w:r>
      <w:bookmarkEnd w:id="32"/>
    </w:p>
    <w:p w:rsidR="0B35C770" w:rsidP="7F26C187" w:rsidRDefault="0B35C770" w14:paraId="1B8268AB" w14:textId="2C3355E6">
      <w:pPr>
        <w:spacing w:before="240" w:beforeAutospacing="off" w:after="240" w:afterAutospacing="off"/>
      </w:pPr>
      <w:r w:rsidRPr="2E62258F" w:rsidR="0B35C77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Os requisitos funcionais de um sistema planejam suas operações e capacidades, sendo moldados pela natureza do software em construção, pelos usuários previstos e pela estratégia geral adotada pela empresa ao elaborar tais elementos. Ao serem expressos como requisitos dos usuários e gestores do sistema, é fundamental que esses elementos funcionais ofereçam uma descrição minuciosa das operações do sistema, suas entradas, saídas e como lidam com situações excepcionais.</w:t>
      </w:r>
    </w:p>
    <w:p w:rsidR="2695EB3C" w:rsidP="7F26C187" w:rsidRDefault="2695EB3C" w14:paraId="4B944DCC" w14:textId="0C110A87">
      <w:pPr>
        <w:pStyle w:val="Normal"/>
      </w:pPr>
      <w:r w:rsidRPr="7F26C187" w:rsidR="2695EB3C">
        <w:rPr>
          <w:b w:val="1"/>
          <w:bCs w:val="1"/>
        </w:rPr>
        <w:t>Cadastro</w:t>
      </w:r>
      <w:r w:rsidRPr="7F26C187" w:rsidR="2695EB3C">
        <w:rPr>
          <w:b w:val="1"/>
          <w:bCs w:val="1"/>
        </w:rPr>
        <w:t>:</w:t>
      </w:r>
      <w:r w:rsidR="2695EB3C">
        <w:rPr/>
        <w:t xml:space="preserve"> </w:t>
      </w:r>
      <w:r w:rsidR="73887306">
        <w:rPr/>
        <w:t xml:space="preserve">O sistema deve fazer o </w:t>
      </w:r>
      <w:r w:rsidR="6D04969E">
        <w:rPr/>
        <w:t>c</w:t>
      </w:r>
      <w:r w:rsidR="231E6888">
        <w:rPr/>
        <w:t>adast</w:t>
      </w:r>
      <w:r w:rsidR="06C60AEB">
        <w:rPr/>
        <w:t>ro de</w:t>
      </w:r>
      <w:r w:rsidR="231E6888">
        <w:rPr/>
        <w:t xml:space="preserve"> </w:t>
      </w:r>
      <w:r w:rsidR="14A14B8D">
        <w:rPr/>
        <w:t>imóvel</w:t>
      </w:r>
      <w:r w:rsidR="14681E36">
        <w:rPr/>
        <w:t>, cadastro de funcionário e cadastro de cliente;</w:t>
      </w:r>
    </w:p>
    <w:p w:rsidR="77873162" w:rsidP="7F26C187" w:rsidRDefault="77873162" w14:paraId="5172729C" w14:textId="0A084C13">
      <w:pPr>
        <w:pStyle w:val="Normal"/>
      </w:pPr>
      <w:r w:rsidRPr="7F26C187" w:rsidR="77873162">
        <w:rPr>
          <w:b w:val="1"/>
          <w:bCs w:val="1"/>
        </w:rPr>
        <w:t>Controle imóvel:</w:t>
      </w:r>
      <w:r w:rsidR="77873162">
        <w:rPr/>
        <w:t xml:space="preserve"> </w:t>
      </w:r>
      <w:r w:rsidR="14681E36">
        <w:rPr/>
        <w:t xml:space="preserve">O sistema deve </w:t>
      </w:r>
      <w:r w:rsidR="7EC4D8DC">
        <w:rPr/>
        <w:t>fazer o controle d</w:t>
      </w:r>
      <w:r w:rsidR="7E561032">
        <w:rPr/>
        <w:t>os imóveis de venda e locado</w:t>
      </w:r>
      <w:r w:rsidR="222FCC3F">
        <w:rPr/>
        <w:t>, gerenciando o</w:t>
      </w:r>
      <w:r w:rsidR="5E50F685">
        <w:rPr/>
        <w:t xml:space="preserve"> </w:t>
      </w:r>
      <w:r w:rsidR="5E50F685">
        <w:rPr/>
        <w:t xml:space="preserve">estado do </w:t>
      </w:r>
      <w:r w:rsidR="56355E6A">
        <w:rPr/>
        <w:t>imóvel</w:t>
      </w:r>
      <w:r w:rsidR="4E252066">
        <w:rPr/>
        <w:t xml:space="preserve"> se está</w:t>
      </w:r>
      <w:r w:rsidR="5E50F685">
        <w:rPr/>
        <w:t xml:space="preserve"> vendido ou </w:t>
      </w:r>
      <w:r w:rsidR="2ED651E9">
        <w:rPr/>
        <w:t>locado</w:t>
      </w:r>
      <w:r w:rsidR="303324AE">
        <w:rPr/>
        <w:t>;</w:t>
      </w:r>
    </w:p>
    <w:p w:rsidR="3B7EB01F" w:rsidP="7F26C187" w:rsidRDefault="3B7EB01F" w14:paraId="6F8903A1" w14:textId="54F5C133">
      <w:pPr>
        <w:pStyle w:val="Normal"/>
      </w:pPr>
      <w:r w:rsidRPr="7F26C187" w:rsidR="3B7EB01F">
        <w:rPr>
          <w:b w:val="1"/>
          <w:bCs w:val="1"/>
        </w:rPr>
        <w:t>Controle pagamento</w:t>
      </w:r>
      <w:r w:rsidRPr="7F26C187" w:rsidR="3B7EB01F">
        <w:rPr>
          <w:b w:val="1"/>
          <w:bCs w:val="1"/>
        </w:rPr>
        <w:t xml:space="preserve">: </w:t>
      </w:r>
      <w:r w:rsidR="548BB6CA">
        <w:rPr/>
        <w:t>O sistema deve fazer o controle de pagamento de venda</w:t>
      </w:r>
      <w:r w:rsidR="10D0A472">
        <w:rPr/>
        <w:t xml:space="preserve"> e de locação</w:t>
      </w:r>
      <w:r w:rsidR="5FD0DAFC">
        <w:rPr/>
        <w:t>, na locação</w:t>
      </w:r>
      <w:r w:rsidR="56B8A1EE">
        <w:rPr/>
        <w:t xml:space="preserve"> </w:t>
      </w:r>
      <w:r w:rsidR="0CD3265B">
        <w:rPr/>
        <w:t xml:space="preserve">o sistema fará o controle de </w:t>
      </w:r>
      <w:r w:rsidR="56B8A1EE">
        <w:rPr/>
        <w:t xml:space="preserve">quem irá pagar as taxas, se será pago pelo locatário </w:t>
      </w:r>
      <w:r w:rsidR="6568119E">
        <w:rPr/>
        <w:t>acréscimo</w:t>
      </w:r>
      <w:r w:rsidR="56B8A1EE">
        <w:rPr/>
        <w:t xml:space="preserve"> na parcela ou se será descontado do locador.</w:t>
      </w:r>
    </w:p>
    <w:p w:rsidR="2D7BA284" w:rsidP="7F26C187" w:rsidRDefault="2D7BA284" w14:paraId="4FE8C865" w14:textId="61595B3A">
      <w:pPr>
        <w:pStyle w:val="Normal"/>
        <w:ind w:firstLine="0"/>
      </w:pPr>
    </w:p>
    <w:p w:rsidR="7F26C187" w:rsidP="7F26C187" w:rsidRDefault="7F26C187" w14:paraId="15452A21" w14:textId="2C035752">
      <w:pPr>
        <w:pStyle w:val="Normal"/>
      </w:pPr>
    </w:p>
    <w:p w:rsidRPr="00DE0E82" w:rsidR="00F724F4" w:rsidP="00BA7689" w:rsidRDefault="00FB1824" w14:paraId="39969684" w14:textId="01C95ABA">
      <w:pPr>
        <w:pStyle w:val="Ttulo2"/>
        <w:rPr/>
      </w:pPr>
      <w:bookmarkStart w:name="_Toc144809995" w:id="33"/>
      <w:r w:rsidR="18A7DDBC">
        <w:rPr/>
        <w:t xml:space="preserve"> </w:t>
      </w:r>
      <w:r w:rsidR="6FA35841">
        <w:rPr/>
        <w:t>Descrição dos requisitos não funcionais</w:t>
      </w:r>
      <w:bookmarkEnd w:id="33"/>
    </w:p>
    <w:p w:rsidRPr="00DE0E82" w:rsidR="009F4885" w:rsidP="2582602B" w:rsidRDefault="009F4885" w14:paraId="0867BE60" w14:textId="4D86A410">
      <w:pPr>
        <w:pStyle w:val="Normal"/>
        <w:ind/>
        <w:rPr>
          <w:b w:val="1"/>
          <w:bCs w:val="1"/>
        </w:rPr>
      </w:pPr>
      <w:r w:rsidRPr="2582602B" w:rsidR="1B153340">
        <w:rPr>
          <w:b w:val="1"/>
          <w:bCs w:val="1"/>
        </w:rPr>
        <w:t>Otimização do sistema</w:t>
      </w:r>
      <w:r w:rsidRPr="2582602B" w:rsidR="7C285E12">
        <w:rPr>
          <w:b w:val="1"/>
          <w:bCs w:val="1"/>
        </w:rPr>
        <w:t>:</w:t>
      </w:r>
      <w:r w:rsidRPr="2582602B" w:rsidR="25E85CA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O sistema deve ser capaz de lidar com grandes volumes de dados, processamento rápido de consultas e atualizações, garantindo tempos de resposta aceitáveis mesmo em picos de uso.</w:t>
      </w:r>
    </w:p>
    <w:p w:rsidRPr="00DE0E82" w:rsidR="009F4885" w:rsidP="2582602B" w:rsidRDefault="009F4885" w14:paraId="01C42A2C" w14:textId="0FB7186C">
      <w:pPr>
        <w:ind/>
        <w:rPr>
          <w:b w:val="0"/>
          <w:bCs w:val="0"/>
        </w:rPr>
      </w:pPr>
      <w:r w:rsidRPr="2582602B" w:rsidR="47DDBF77">
        <w:rPr>
          <w:b w:val="1"/>
          <w:bCs w:val="1"/>
        </w:rPr>
        <w:t>Utilização do banco de dados:</w:t>
      </w:r>
      <w:r w:rsidRPr="2582602B" w:rsidR="492C4662">
        <w:rPr>
          <w:b w:val="1"/>
          <w:bCs w:val="1"/>
        </w:rPr>
        <w:t xml:space="preserve"> </w:t>
      </w:r>
      <w:r w:rsidR="492C4662">
        <w:rPr>
          <w:b w:val="0"/>
          <w:bCs w:val="0"/>
        </w:rPr>
        <w:t xml:space="preserve">Utilização do banco de dados para conseguir guardar as informações de todos os usuários e clientes de uma maneira mais </w:t>
      </w:r>
      <w:r w:rsidR="5CCF42CE">
        <w:rPr>
          <w:b w:val="0"/>
          <w:bCs w:val="0"/>
        </w:rPr>
        <w:t>confiável</w:t>
      </w:r>
      <w:r w:rsidR="223F39AC">
        <w:rPr>
          <w:b w:val="0"/>
          <w:bCs w:val="0"/>
        </w:rPr>
        <w:t xml:space="preserve"> e com a maior </w:t>
      </w:r>
      <w:r w:rsidR="1FFE7AE4">
        <w:rPr>
          <w:b w:val="0"/>
          <w:bCs w:val="0"/>
        </w:rPr>
        <w:t xml:space="preserve">quantidade </w:t>
      </w:r>
      <w:r w:rsidR="589522C5">
        <w:rPr>
          <w:b w:val="0"/>
          <w:bCs w:val="0"/>
        </w:rPr>
        <w:t>possível.</w:t>
      </w:r>
    </w:p>
    <w:p w:rsidRPr="00DE0E82" w:rsidR="009F4885" w:rsidP="2582602B" w:rsidRDefault="009F4885" w14:paraId="2830D8FA" w14:textId="175984EB">
      <w:pPr>
        <w:pStyle w:val="Normal"/>
        <w:ind/>
      </w:pPr>
      <w:r w:rsidRPr="2582602B" w:rsidR="6C6BBED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Confiabilidade</w:t>
      </w:r>
      <w:r w:rsidRPr="2582602B" w:rsidR="6C6BBED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:</w:t>
      </w:r>
      <w:r w:rsidRPr="2582602B" w:rsidR="6C6BBED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O sistema deve ser altamente confiável, minimizando o tempo de inatividade e garantindo a recuperação rápida em caso de falhas. Isso pode incluir redundância de servidores, backups regulares e mecanismos de monitoramento contínuo.</w:t>
      </w:r>
    </w:p>
    <w:p w:rsidRPr="00DE0E82" w:rsidR="009F4885" w:rsidP="2582602B" w:rsidRDefault="009F4885" w14:paraId="2CF69BA4" w14:textId="5EF1E97F">
      <w:pPr>
        <w:pStyle w:val="Normal"/>
        <w:ind/>
      </w:pPr>
      <w:r w:rsidRPr="2582602B" w:rsidR="084EC9B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Escalabilidade</w:t>
      </w:r>
      <w:r w:rsidRPr="2582602B" w:rsidR="084EC9B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:</w:t>
      </w:r>
      <w:r w:rsidRPr="2582602B" w:rsidR="084EC9B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Deve ser capaz de se expandir para lidar com um aumento no número de usuários, transações e dados sem comprometer o desempenho. Isso pode envolver arquitetura modular, capacidade de adicionar novos servidores conforme necessário e design que suporte crescimento incremental.</w:t>
      </w:r>
    </w:p>
    <w:p w:rsidRPr="00DE0E82" w:rsidR="009F4885" w:rsidP="2582602B" w:rsidRDefault="009F4885" w14:paraId="491B6DE2" w14:textId="48111C5C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 w:firstLine="851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582602B" w:rsidR="3FDB709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Disponibilidade</w:t>
      </w:r>
      <w:r w:rsidRPr="2582602B" w:rsidR="3FDB709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: </w:t>
      </w:r>
      <w:r w:rsidRPr="2582602B" w:rsidR="3FDB7092">
        <w:rPr>
          <w:rFonts w:ascii="Times New Roman" w:hAnsi="Times New Roman" w:eastAsia="Times New Roman" w:cs="Times New Roman"/>
          <w:noProof w:val="0"/>
          <w:color w:val="auto"/>
          <w:sz w:val="24"/>
          <w:szCs w:val="24"/>
          <w:lang w:val="pt-BR" w:eastAsia="pt-BR" w:bidi="ar-SA"/>
        </w:rPr>
        <w:t>O sistema deve estar disponível 24/7 para garantir que os agentes imobiliários possam acessar informações e realizar transações a qualquer momento.</w:t>
      </w:r>
    </w:p>
    <w:p w:rsidRPr="00DE0E82" w:rsidR="009F4885" w:rsidP="2582602B" w:rsidRDefault="009F4885" w14:paraId="5A150A11" w14:textId="01BD4A28">
      <w:pPr>
        <w:pStyle w:val="Normal"/>
        <w:ind w:left="1418" w:firstLine="0"/>
      </w:pPr>
    </w:p>
    <w:p w:rsidRPr="00DE0E82" w:rsidR="000959C0" w:rsidP="000959C0" w:rsidRDefault="000959C0" w14:paraId="6D94DADF" w14:textId="2E2AFA06">
      <w:pPr>
        <w:pStyle w:val="Ttulo1"/>
        <w:ind w:left="426"/>
        <w:rPr>
          <w:szCs w:val="24"/>
        </w:rPr>
      </w:pPr>
      <w:r w:rsidRPr="00DE0E82">
        <w:rPr>
          <w:szCs w:val="24"/>
        </w:rPr>
        <w:lastRenderedPageBreak/>
        <w:t xml:space="preserve"> </w:t>
      </w:r>
      <w:bookmarkStart w:name="_Toc144809996" w:id="34"/>
      <w:r w:rsidRPr="000959C0">
        <w:rPr>
          <w:szCs w:val="24"/>
        </w:rPr>
        <w:t xml:space="preserve">VISÃO DE CASO DE USO </w:t>
      </w:r>
      <w:r w:rsidR="00EE3741">
        <w:rPr>
          <w:szCs w:val="24"/>
        </w:rPr>
        <w:t>–</w:t>
      </w:r>
      <w:r w:rsidRPr="000959C0">
        <w:rPr>
          <w:szCs w:val="24"/>
        </w:rPr>
        <w:t xml:space="preserve"> UML</w:t>
      </w:r>
      <w:bookmarkEnd w:id="34"/>
    </w:p>
    <w:p w:rsidR="000959C0" w:rsidP="000959C0" w:rsidRDefault="000959C0" w14:paraId="029D9221" w14:textId="77777777">
      <w:pPr>
        <w:pStyle w:val="Ttulo2"/>
        <w:numPr>
          <w:ilvl w:val="0"/>
          <w:numId w:val="0"/>
        </w:numPr>
        <w:rPr>
          <w:szCs w:val="24"/>
        </w:rPr>
      </w:pPr>
    </w:p>
    <w:p w:rsidR="000959C0" w:rsidP="1D733827" w:rsidRDefault="000959C0" w14:paraId="27035B8C" w14:textId="303F1561">
      <w:pPr>
        <w:pStyle w:val="Ttulo2"/>
        <w:numPr>
          <w:ilvl w:val="0"/>
          <w:numId w:val="0"/>
        </w:numPr>
      </w:pPr>
      <w:bookmarkStart w:name="_Toc144809997" w:id="35"/>
      <w:r w:rsidR="000959C0">
        <w:rPr/>
        <w:t>3.1 Diagrama de Classes</w:t>
      </w:r>
      <w:bookmarkEnd w:id="35"/>
    </w:p>
    <w:p w:rsidR="5D1B6752" w:rsidP="2E62258F" w:rsidRDefault="5D1B6752" w14:paraId="7DEDB5DD" w14:textId="43A4CD82">
      <w:pPr>
        <w:pStyle w:val="Normal"/>
        <w:ind w:firstLine="0"/>
      </w:pPr>
      <w:r w:rsidR="5D1B6752">
        <w:drawing>
          <wp:inline wp14:editId="310162CB" wp14:anchorId="5CCAE941">
            <wp:extent cx="5762626" cy="3705225"/>
            <wp:effectExtent l="0" t="0" r="0" b="0"/>
            <wp:docPr id="872348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505130a2c240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FD" w:rsidP="004024FD" w:rsidRDefault="004024FD" w14:paraId="247B48AA" w14:textId="77777777">
      <w:pPr>
        <w:pStyle w:val="Ttulo2"/>
        <w:numPr>
          <w:ilvl w:val="0"/>
          <w:numId w:val="0"/>
        </w:numPr>
      </w:pPr>
    </w:p>
    <w:p w:rsidR="093C759A" w:rsidP="093C759A" w:rsidRDefault="093C759A" w14:paraId="6B7B0523" w14:textId="39F40826">
      <w:pPr>
        <w:pStyle w:val="Normal"/>
      </w:pPr>
    </w:p>
    <w:p w:rsidR="248E7DE7" w:rsidP="19EA7598" w:rsidRDefault="248E7DE7" w14:paraId="139CBD7B" w14:textId="7D980ADE">
      <w:pPr>
        <w:pStyle w:val="Ttulo2"/>
        <w:numPr>
          <w:ilvl w:val="0"/>
          <w:numId w:val="0"/>
        </w:numPr>
        <w:rPr>
          <w:color w:val="FF0000"/>
        </w:rPr>
      </w:pPr>
      <w:bookmarkStart w:name="_Toc144809998" w:id="36"/>
      <w:r w:rsidR="248E7DE7">
        <w:rPr/>
        <w:t>3.</w:t>
      </w:r>
      <w:r w:rsidR="1111011F">
        <w:rPr/>
        <w:t>2</w:t>
      </w:r>
      <w:r w:rsidR="248E7DE7">
        <w:rPr/>
        <w:t xml:space="preserve"> Dicionário de classes</w:t>
      </w:r>
      <w:bookmarkEnd w:id="36"/>
    </w:p>
    <w:p w:rsidRPr="004C384A" w:rsidR="008C298C" w:rsidP="7DF301AA" w:rsidRDefault="008C298C" w14:paraId="5DAC3CE1" w14:textId="22D16CF8">
      <w:pPr>
        <w:ind w:firstLine="709"/>
        <w:rPr>
          <w:rFonts w:ascii="Times New Roman" w:hAnsi="Times New Roman" w:eastAsia="Times New Roman" w:cs="Times New Roman"/>
          <w:color w:val="auto"/>
        </w:rPr>
      </w:pPr>
      <w:r w:rsidRPr="7DF301AA" w:rsidR="5BA51997">
        <w:rPr>
          <w:rFonts w:ascii="Times New Roman" w:hAnsi="Times New Roman" w:eastAsia="Times New Roman" w:cs="Times New Roman"/>
          <w:color w:val="auto"/>
        </w:rPr>
        <w:t>Pessoa – A tabela pessoa tem como objetivo padronizar as informações que podem vir a ter em outras classes como, funcionário e cliente</w:t>
      </w:r>
      <w:r w:rsidRPr="7DF301AA" w:rsidR="4A64E118">
        <w:rPr>
          <w:rFonts w:ascii="Times New Roman" w:hAnsi="Times New Roman" w:eastAsia="Times New Roman" w:cs="Times New Roman"/>
          <w:color w:val="auto"/>
        </w:rPr>
        <w:t>.</w:t>
      </w:r>
    </w:p>
    <w:p w:rsidR="5F5367FE" w:rsidP="7DF301AA" w:rsidRDefault="5F5367FE" w14:paraId="0672E057" w14:textId="0E28A8EE">
      <w:pPr>
        <w:spacing w:line="360" w:lineRule="auto"/>
        <w:ind w:firstLine="709"/>
        <w:jc w:val="both"/>
      </w:pPr>
      <w:r w:rsidRPr="7DF301AA" w:rsidR="5F5367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 xml:space="preserve">Tendo informações importantes para o reconhecimento </w:t>
      </w:r>
      <w:r w:rsidRPr="7DF301AA" w:rsidR="5F5367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do mesmo</w:t>
      </w:r>
      <w:r w:rsidRPr="7DF301AA" w:rsidR="5F5367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pt-BR"/>
        </w:rPr>
        <w:t>, como nome, telefone, endereço etc.</w:t>
      </w:r>
    </w:p>
    <w:p w:rsidR="7DF301AA" w:rsidP="7DF301AA" w:rsidRDefault="7DF301AA" w14:paraId="5C9FE392" w14:textId="43C588C3">
      <w:pPr>
        <w:pStyle w:val="Normal"/>
        <w:rPr>
          <w:rFonts w:ascii="Times New Roman" w:hAnsi="Times New Roman" w:eastAsia="Times New Roman" w:cs="Times New Roman"/>
          <w:color w:val="auto"/>
        </w:rPr>
      </w:pPr>
    </w:p>
    <w:p w:rsidRPr="004C384A" w:rsidR="008C298C" w:rsidP="7DF301AA" w:rsidRDefault="008C298C" w14:paraId="33A86EF6" w14:textId="244022E3">
      <w:pPr>
        <w:ind w:firstLine="0"/>
        <w:jc w:val="center"/>
        <w:rPr>
          <w:rFonts w:ascii="Arial" w:hAnsi="Arial" w:cs="Arial"/>
          <w:color w:val="auto"/>
        </w:rPr>
      </w:pPr>
      <w:r w:rsidRPr="7DF301AA" w:rsidR="008C298C">
        <w:rPr>
          <w:rFonts w:ascii="Arial" w:hAnsi="Arial" w:cs="Arial"/>
          <w:b w:val="1"/>
          <w:bCs w:val="1"/>
          <w:color w:val="auto"/>
        </w:rPr>
        <w:t>Quadro 1</w:t>
      </w:r>
      <w:r w:rsidRPr="7DF301AA" w:rsidR="008C298C">
        <w:rPr>
          <w:rFonts w:ascii="Arial" w:hAnsi="Arial" w:cs="Arial"/>
          <w:color w:val="auto"/>
        </w:rPr>
        <w:t xml:space="preserve"> – Descrição Classe </w:t>
      </w:r>
      <w:r w:rsidRPr="7DF301AA" w:rsidR="6ADB404E">
        <w:rPr>
          <w:rFonts w:ascii="Arial" w:hAnsi="Arial" w:cs="Arial"/>
          <w:color w:val="auto"/>
        </w:rPr>
        <w:t>Pessoa</w:t>
      </w:r>
    </w:p>
    <w:tbl>
      <w:tblPr>
        <w:tblStyle w:val="Tabelacomgrade"/>
        <w:tblW w:w="9053" w:type="dxa"/>
        <w:tblLook w:val="04A0" w:firstRow="1" w:lastRow="0" w:firstColumn="1" w:lastColumn="0" w:noHBand="0" w:noVBand="1"/>
      </w:tblPr>
      <w:tblGrid>
        <w:gridCol w:w="3020"/>
        <w:gridCol w:w="1653"/>
        <w:gridCol w:w="4380"/>
      </w:tblGrid>
      <w:tr w:rsidRPr="004C384A" w:rsidR="004C384A" w:rsidTr="5BC9D129" w14:paraId="68B26E21" w14:textId="77777777">
        <w:trPr>
          <w:trHeight w:val="300"/>
        </w:trPr>
        <w:tc>
          <w:tcPr>
            <w:tcW w:w="3020" w:type="dxa"/>
            <w:tcMar/>
          </w:tcPr>
          <w:p w:rsidR="29E6CC10" w:rsidP="5BC9D129" w:rsidRDefault="29E6CC10" w14:paraId="72C24A7E" w14:textId="5DFDB5B4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5BC9D129" w:rsidR="29E6CC10">
              <w:rPr>
                <w:rFonts w:ascii="Arial" w:hAnsi="Arial" w:eastAsia="Arial" w:cs="Arial"/>
                <w:b w:val="1"/>
                <w:bCs w:val="1"/>
              </w:rPr>
              <w:t>Atributo</w:t>
            </w:r>
          </w:p>
        </w:tc>
        <w:tc>
          <w:tcPr>
            <w:tcW w:w="1653" w:type="dxa"/>
            <w:tcMar/>
          </w:tcPr>
          <w:p w:rsidR="29E6CC10" w:rsidP="5BC9D129" w:rsidRDefault="29E6CC10" w14:paraId="4A1CBB4C" w14:textId="7E3AF8A3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5BC9D129" w:rsidR="29E6CC10">
              <w:rPr>
                <w:rFonts w:ascii="Arial" w:hAnsi="Arial" w:eastAsia="Arial" w:cs="Arial"/>
                <w:b w:val="1"/>
                <w:bCs w:val="1"/>
              </w:rPr>
              <w:t>Tipo</w:t>
            </w:r>
          </w:p>
        </w:tc>
        <w:tc>
          <w:tcPr>
            <w:tcW w:w="4380" w:type="dxa"/>
            <w:tcMar/>
          </w:tcPr>
          <w:p w:rsidR="29E6CC10" w:rsidP="5BC9D129" w:rsidRDefault="29E6CC10" w14:paraId="5CAB8375" w14:textId="28CE4A4E">
            <w:pPr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</w:rPr>
            </w:pPr>
            <w:r w:rsidRPr="5BC9D129" w:rsidR="29E6CC10">
              <w:rPr>
                <w:rFonts w:ascii="Arial" w:hAnsi="Arial" w:eastAsia="Arial" w:cs="Arial"/>
                <w:b w:val="1"/>
                <w:bCs w:val="1"/>
              </w:rPr>
              <w:t>Descrição</w:t>
            </w:r>
          </w:p>
        </w:tc>
      </w:tr>
      <w:tr w:rsidR="29E6CC10" w:rsidTr="5BC9D129" w14:paraId="5DFE4A5F">
        <w:trPr>
          <w:trHeight w:val="300"/>
        </w:trPr>
        <w:tc>
          <w:tcPr>
            <w:tcW w:w="3020" w:type="dxa"/>
            <w:tcMar/>
          </w:tcPr>
          <w:p w:rsidR="29E6CC10" w:rsidP="5BC9D129" w:rsidRDefault="29E6CC10" w14:paraId="79109040" w14:textId="1F3EE398">
            <w:pPr>
              <w:spacing w:before="0" w:beforeAutospacing="off" w:after="0" w:afterAutospacing="off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idPessoa</w:t>
            </w:r>
          </w:p>
        </w:tc>
        <w:tc>
          <w:tcPr>
            <w:tcW w:w="1653" w:type="dxa"/>
            <w:tcMar/>
          </w:tcPr>
          <w:p w:rsidR="29E6CC10" w:rsidP="5BC9D129" w:rsidRDefault="29E6CC10" w14:paraId="31BF70B4" w14:textId="749ED6D1">
            <w:pPr>
              <w:spacing w:before="0" w:beforeAutospacing="off" w:after="0" w:afterAutospacing="off"/>
              <w:ind w:firstLine="0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Integer</w:t>
            </w:r>
          </w:p>
        </w:tc>
        <w:tc>
          <w:tcPr>
            <w:tcW w:w="4380" w:type="dxa"/>
            <w:tcMar/>
          </w:tcPr>
          <w:p w:rsidR="29E6CC10" w:rsidP="5BC9D129" w:rsidRDefault="29E6CC10" w14:paraId="777B28A4" w14:textId="3E976B93">
            <w:pPr>
              <w:spacing w:before="0" w:beforeAutospacing="off" w:after="0" w:afterAutospacing="off"/>
              <w:jc w:val="left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Código único para identificação da pessoa. Esse campo é geralmente uma chave primária no banco de dados.</w:t>
            </w:r>
          </w:p>
        </w:tc>
      </w:tr>
      <w:tr w:rsidR="29E6CC10" w:rsidTr="5BC9D129" w14:paraId="6EFAC44D">
        <w:trPr>
          <w:trHeight w:val="300"/>
        </w:trPr>
        <w:tc>
          <w:tcPr>
            <w:tcW w:w="3020" w:type="dxa"/>
            <w:tcMar/>
          </w:tcPr>
          <w:p w:rsidR="29E6CC10" w:rsidP="5BC9D129" w:rsidRDefault="29E6CC10" w14:paraId="2DA9E210" w14:textId="44B3466C">
            <w:pPr>
              <w:spacing w:before="0" w:beforeAutospacing="off" w:after="0" w:afterAutospacing="off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nomePessoa</w:t>
            </w:r>
          </w:p>
        </w:tc>
        <w:tc>
          <w:tcPr>
            <w:tcW w:w="1653" w:type="dxa"/>
            <w:tcMar/>
          </w:tcPr>
          <w:p w:rsidR="29E6CC10" w:rsidP="5BC9D129" w:rsidRDefault="29E6CC10" w14:paraId="6C890793" w14:textId="75312F15">
            <w:pPr>
              <w:spacing w:before="0" w:beforeAutospacing="off" w:after="0" w:afterAutospacing="off"/>
              <w:ind w:firstLine="0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Varchar</w:t>
            </w:r>
          </w:p>
        </w:tc>
        <w:tc>
          <w:tcPr>
            <w:tcW w:w="4380" w:type="dxa"/>
            <w:tcMar/>
          </w:tcPr>
          <w:p w:rsidR="29E6CC10" w:rsidP="5BC9D129" w:rsidRDefault="29E6CC10" w14:paraId="37F38325" w14:textId="4ED8A827">
            <w:pPr>
              <w:spacing w:before="0" w:beforeAutospacing="off" w:after="0" w:afterAutospacing="off"/>
              <w:jc w:val="left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Nome completo da pessoa. Este campo armazena o nome e sobrenome da pessoa. Pode incluir letras, espaços e caracteres especiais permitidos em nomes.</w:t>
            </w:r>
          </w:p>
        </w:tc>
      </w:tr>
      <w:tr w:rsidR="29E6CC10" w:rsidTr="5BC9D129" w14:paraId="1CADDEDE">
        <w:trPr>
          <w:trHeight w:val="300"/>
        </w:trPr>
        <w:tc>
          <w:tcPr>
            <w:tcW w:w="3020" w:type="dxa"/>
            <w:tcMar/>
          </w:tcPr>
          <w:p w:rsidR="29E6CC10" w:rsidP="5BC9D129" w:rsidRDefault="29E6CC10" w14:paraId="36AF1C9C" w14:textId="675608E7">
            <w:pPr>
              <w:spacing w:before="0" w:beforeAutospacing="off" w:after="0" w:afterAutospacing="off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telefonePessoa</w:t>
            </w:r>
          </w:p>
        </w:tc>
        <w:tc>
          <w:tcPr>
            <w:tcW w:w="1653" w:type="dxa"/>
            <w:tcMar/>
          </w:tcPr>
          <w:p w:rsidR="29E6CC10" w:rsidP="5BC9D129" w:rsidRDefault="29E6CC10" w14:paraId="2D8FC025" w14:textId="1C7A4524">
            <w:pPr>
              <w:spacing w:before="0" w:beforeAutospacing="off" w:after="0" w:afterAutospacing="off"/>
              <w:ind w:firstLine="0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Varchar</w:t>
            </w:r>
          </w:p>
        </w:tc>
        <w:tc>
          <w:tcPr>
            <w:tcW w:w="4380" w:type="dxa"/>
            <w:tcMar/>
          </w:tcPr>
          <w:p w:rsidR="29E6CC10" w:rsidP="5BC9D129" w:rsidRDefault="29E6CC10" w14:paraId="0C71A2C5" w14:textId="302BF635">
            <w:pPr>
              <w:spacing w:before="0" w:beforeAutospacing="off" w:after="0" w:afterAutospacing="off"/>
              <w:jc w:val="left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Número de telefone da pessoa. Este campo pode incluir o código de área e pode armazenar caracteres como parênteses, espaços e hifens para formatação.</w:t>
            </w:r>
          </w:p>
        </w:tc>
      </w:tr>
      <w:tr w:rsidR="29E6CC10" w:rsidTr="5BC9D129" w14:paraId="54F68CA5">
        <w:trPr>
          <w:trHeight w:val="300"/>
        </w:trPr>
        <w:tc>
          <w:tcPr>
            <w:tcW w:w="3020" w:type="dxa"/>
            <w:tcMar/>
          </w:tcPr>
          <w:p w:rsidR="29E6CC10" w:rsidP="5BC9D129" w:rsidRDefault="29E6CC10" w14:paraId="265574EC" w14:textId="2887B37F">
            <w:pPr>
              <w:spacing w:before="0" w:beforeAutospacing="off" w:after="0" w:afterAutospacing="off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cepPessoa</w:t>
            </w:r>
          </w:p>
        </w:tc>
        <w:tc>
          <w:tcPr>
            <w:tcW w:w="1653" w:type="dxa"/>
            <w:tcMar/>
          </w:tcPr>
          <w:p w:rsidR="29E6CC10" w:rsidP="5BC9D129" w:rsidRDefault="29E6CC10" w14:paraId="0CB051F9" w14:textId="10A422E4">
            <w:pPr>
              <w:spacing w:before="0" w:beforeAutospacing="off" w:after="0" w:afterAutospacing="off"/>
              <w:ind w:firstLine="0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Varchar</w:t>
            </w:r>
          </w:p>
        </w:tc>
        <w:tc>
          <w:tcPr>
            <w:tcW w:w="4380" w:type="dxa"/>
            <w:tcMar/>
          </w:tcPr>
          <w:p w:rsidR="29E6CC10" w:rsidP="5BC9D129" w:rsidRDefault="29E6CC10" w14:paraId="70DB2292" w14:textId="57D5EAFD">
            <w:pPr>
              <w:spacing w:before="0" w:beforeAutospacing="off" w:after="0" w:afterAutospacing="off"/>
              <w:jc w:val="left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Código de Endereçamento Postal (CEP) da pessoa. Este campo armazena o código postal que identifica a localização geográfica do endereço da pessoa.</w:t>
            </w:r>
          </w:p>
        </w:tc>
      </w:tr>
      <w:tr w:rsidR="29E6CC10" w:rsidTr="5BC9D129" w14:paraId="2681C009">
        <w:trPr>
          <w:trHeight w:val="300"/>
        </w:trPr>
        <w:tc>
          <w:tcPr>
            <w:tcW w:w="3020" w:type="dxa"/>
            <w:tcMar/>
          </w:tcPr>
          <w:p w:rsidR="29E6CC10" w:rsidP="5BC9D129" w:rsidRDefault="29E6CC10" w14:paraId="747DC277" w14:textId="2A0259A1">
            <w:pPr>
              <w:spacing w:before="0" w:beforeAutospacing="off" w:after="0" w:afterAutospacing="off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enderecoPessoa</w:t>
            </w:r>
          </w:p>
        </w:tc>
        <w:tc>
          <w:tcPr>
            <w:tcW w:w="1653" w:type="dxa"/>
            <w:tcMar/>
          </w:tcPr>
          <w:p w:rsidR="29E6CC10" w:rsidP="5BC9D129" w:rsidRDefault="29E6CC10" w14:paraId="63CE3AB1" w14:textId="60614CCF">
            <w:pPr>
              <w:spacing w:before="0" w:beforeAutospacing="off" w:after="0" w:afterAutospacing="off"/>
              <w:ind w:firstLine="0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Varchar</w:t>
            </w:r>
          </w:p>
        </w:tc>
        <w:tc>
          <w:tcPr>
            <w:tcW w:w="4380" w:type="dxa"/>
            <w:tcMar/>
          </w:tcPr>
          <w:p w:rsidR="29E6CC10" w:rsidP="5BC9D129" w:rsidRDefault="29E6CC10" w14:paraId="4B71FB0F" w14:textId="4E7AE22F">
            <w:pPr>
              <w:spacing w:before="0" w:beforeAutospacing="off" w:after="0" w:afterAutospacing="off"/>
              <w:jc w:val="left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Endereço completo da pessoa. Este campo inclui o nome da rua, número, complemento, bairro, cidade e estado.</w:t>
            </w:r>
          </w:p>
        </w:tc>
      </w:tr>
      <w:tr w:rsidR="29E6CC10" w:rsidTr="5BC9D129" w14:paraId="2001998E">
        <w:trPr>
          <w:trHeight w:val="300"/>
        </w:trPr>
        <w:tc>
          <w:tcPr>
            <w:tcW w:w="3020" w:type="dxa"/>
            <w:tcMar/>
          </w:tcPr>
          <w:p w:rsidR="29E6CC10" w:rsidP="5BC9D129" w:rsidRDefault="29E6CC10" w14:paraId="7593665A" w14:textId="599E60FC">
            <w:pPr>
              <w:spacing w:before="0" w:beforeAutospacing="off" w:after="0" w:afterAutospacing="off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idade</w:t>
            </w:r>
          </w:p>
        </w:tc>
        <w:tc>
          <w:tcPr>
            <w:tcW w:w="1653" w:type="dxa"/>
            <w:tcMar/>
          </w:tcPr>
          <w:p w:rsidR="29E6CC10" w:rsidP="5BC9D129" w:rsidRDefault="29E6CC10" w14:paraId="6D63CB1C" w14:textId="0550C01D">
            <w:pPr>
              <w:spacing w:before="0" w:beforeAutospacing="off" w:after="0" w:afterAutospacing="off"/>
              <w:ind w:firstLine="0"/>
              <w:rPr>
                <w:rFonts w:ascii="Arial" w:hAnsi="Arial" w:eastAsia="Arial" w:cs="Arial"/>
              </w:rPr>
            </w:pPr>
            <w:r w:rsidRPr="5BC9D129" w:rsidR="29E6CC10">
              <w:rPr>
                <w:rFonts w:ascii="Arial" w:hAnsi="Arial" w:eastAsia="Arial" w:cs="Arial"/>
              </w:rPr>
              <w:t>Integer</w:t>
            </w:r>
          </w:p>
        </w:tc>
        <w:tc>
          <w:tcPr>
            <w:tcW w:w="4380" w:type="dxa"/>
            <w:tcMar/>
          </w:tcPr>
          <w:p w:rsidR="29E6CC10" w:rsidP="5BC9D129" w:rsidRDefault="29E6CC10" w14:paraId="29333D97" w14:textId="0211E4F6">
            <w:pPr>
              <w:spacing w:before="0" w:beforeAutospacing="off" w:after="0" w:afterAutospacing="off"/>
              <w:jc w:val="left"/>
              <w:rPr>
                <w:rFonts w:ascii="Arial" w:hAnsi="Arial" w:eastAsia="Arial" w:cs="Arial"/>
                <w:b w:val="1"/>
                <w:bCs w:val="1"/>
              </w:rPr>
            </w:pPr>
            <w:r w:rsidRPr="5BC9D129" w:rsidR="29E6CC10">
              <w:rPr>
                <w:rFonts w:ascii="Arial" w:hAnsi="Arial" w:eastAsia="Arial" w:cs="Arial"/>
              </w:rPr>
              <w:t>Idade da pessoa em anos completos. Este campo armazena um número inteiro representando quantos anos a pessoa tem.</w:t>
            </w:r>
            <w:r w:rsidRPr="5BC9D129" w:rsidR="29E6CC10">
              <w:rPr>
                <w:rFonts w:ascii="Arial" w:hAnsi="Arial" w:eastAsia="Arial" w:cs="Arial"/>
                <w:b w:val="1"/>
                <w:bCs w:val="1"/>
              </w:rPr>
              <w:t xml:space="preserve"> </w:t>
            </w:r>
          </w:p>
        </w:tc>
      </w:tr>
    </w:tbl>
    <w:p w:rsidR="5BC9D129" w:rsidP="5BC9D129" w:rsidRDefault="5BC9D129" w14:paraId="48A7E0DB" w14:textId="520FF361">
      <w:pPr>
        <w:pStyle w:val="Normal"/>
      </w:pPr>
    </w:p>
    <w:p w:rsidR="501FB1AA" w:rsidP="6371A900" w:rsidRDefault="501FB1AA" w14:paraId="47A87468" w14:textId="0E97912C">
      <w:pPr>
        <w:pStyle w:val="Normal"/>
      </w:pPr>
      <w:r w:rsidR="1675D4E7">
        <w:rPr/>
        <w:t xml:space="preserve">Funcionário - </w:t>
      </w:r>
      <w:r w:rsidR="2D40A3CA">
        <w:rPr/>
        <w:t>A tabela Funcionário é uma extensão da tabela Pessoa, e tem como objetivo armazenar informações adicionais sobre os funcionários da empresa. Utiliza atributos comuns da tabela Pessoa para garantir consistência e padronização, e inclui dados adicionais como salário, CPF e data de admissão, que são cruciais para a gestão dos recursos humanos.</w:t>
      </w:r>
    </w:p>
    <w:p w:rsidR="6371A900" w:rsidP="6371A900" w:rsidRDefault="6371A900" w14:paraId="31DF08D8" w14:textId="6D43C5C6">
      <w:pPr>
        <w:pStyle w:val="PargrafodaLista"/>
        <w:ind w:left="1440" w:hanging="0"/>
      </w:pPr>
    </w:p>
    <w:p w:rsidR="02146BC4" w:rsidP="6371A900" w:rsidRDefault="02146BC4" w14:paraId="72EFAC7C" w14:textId="3FC60896">
      <w:pPr>
        <w:pStyle w:val="PargrafodaLista"/>
        <w:ind w:left="1440" w:hanging="0"/>
        <w:jc w:val="center"/>
      </w:pPr>
      <w:r w:rsidRPr="57A0805F" w:rsidR="02146BC4">
        <w:rPr>
          <w:rFonts w:ascii="Arial" w:hAnsi="Arial" w:eastAsia="Arial" w:cs="Arial"/>
        </w:rPr>
        <w:t>Quadro 2 - Descrição Classe Funcionário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925"/>
        <w:gridCol w:w="1620"/>
        <w:gridCol w:w="4515"/>
      </w:tblGrid>
      <w:tr w:rsidR="6371A900" w:rsidTr="02E0B9E7" w14:paraId="6F6C45E6">
        <w:trPr>
          <w:trHeight w:val="300"/>
        </w:trPr>
        <w:tc>
          <w:tcPr>
            <w:tcW w:w="2925" w:type="dxa"/>
            <w:tcMar/>
          </w:tcPr>
          <w:p w:rsidR="6371A900" w:rsidP="6371A900" w:rsidRDefault="6371A900" w14:paraId="3BD93430" w14:textId="30D27139">
            <w:pPr>
              <w:pStyle w:val="Normal"/>
              <w:ind w:firstLine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6371A900" w:rsidR="6371A900">
              <w:rPr>
                <w:rFonts w:ascii="Arial" w:hAnsi="Arial" w:cs="Arial"/>
                <w:b w:val="1"/>
                <w:bCs w:val="1"/>
                <w:color w:val="auto"/>
                <w:sz w:val="24"/>
                <w:szCs w:val="24"/>
              </w:rPr>
              <w:t>Atributos</w:t>
            </w:r>
          </w:p>
        </w:tc>
        <w:tc>
          <w:tcPr>
            <w:tcW w:w="1620" w:type="dxa"/>
            <w:tcMar/>
          </w:tcPr>
          <w:p w:rsidR="6371A900" w:rsidP="6371A900" w:rsidRDefault="6371A900" w14:paraId="502AD149" w14:textId="695536BB">
            <w:pPr>
              <w:pStyle w:val="Normal"/>
              <w:ind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6371A900" w:rsidR="6371A900">
              <w:rPr>
                <w:rFonts w:ascii="Arial" w:hAnsi="Arial" w:cs="Arial"/>
                <w:b w:val="1"/>
                <w:bCs w:val="1"/>
                <w:color w:val="auto"/>
                <w:sz w:val="22"/>
                <w:szCs w:val="22"/>
              </w:rPr>
              <w:t>Tipo</w:t>
            </w:r>
          </w:p>
        </w:tc>
        <w:tc>
          <w:tcPr>
            <w:tcW w:w="4515" w:type="dxa"/>
            <w:tcMar/>
          </w:tcPr>
          <w:p w:rsidR="6371A900" w:rsidP="6371A900" w:rsidRDefault="6371A900" w14:paraId="2A16B905" w14:textId="48CDCF6C">
            <w:pPr>
              <w:pStyle w:val="Normal"/>
              <w:ind w:firstLine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6371A900" w:rsidR="6371A900">
              <w:rPr>
                <w:rFonts w:ascii="Arial" w:hAnsi="Arial" w:cs="Arial"/>
                <w:b w:val="1"/>
                <w:bCs w:val="1"/>
                <w:color w:val="auto"/>
                <w:sz w:val="22"/>
                <w:szCs w:val="22"/>
              </w:rPr>
              <w:t>Descrição</w:t>
            </w:r>
          </w:p>
        </w:tc>
      </w:tr>
      <w:tr w:rsidR="6371A900" w:rsidTr="02E0B9E7" w14:paraId="797128D9">
        <w:trPr>
          <w:trHeight w:val="300"/>
        </w:trPr>
        <w:tc>
          <w:tcPr>
            <w:tcW w:w="2925" w:type="dxa"/>
            <w:tcMar/>
          </w:tcPr>
          <w:tbl>
            <w:tblPr>
              <w:tblStyle w:val="Tabela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715"/>
            </w:tblGrid>
            <w:tr w:rsidR="6371A900" w:rsidTr="6371A900" w14:paraId="301997A2">
              <w:trPr>
                <w:trHeight w:val="300"/>
              </w:trPr>
              <w:tc>
                <w:tcPr>
                  <w:tcW w:w="2715" w:type="dxa"/>
                  <w:tcMar/>
                  <w:vAlign w:val="center"/>
                </w:tcPr>
                <w:p w:rsidR="6371A900" w:rsidP="6371A900" w:rsidRDefault="6371A900" w14:paraId="37546CEA" w14:textId="23F6A602">
                  <w:pPr>
                    <w:spacing w:before="0" w:beforeAutospacing="off" w:after="0" w:afterAutospacing="off"/>
                    <w:rPr>
                      <w:rFonts w:ascii="Arial" w:hAnsi="Arial" w:eastAsia="Arial" w:cs="Arial"/>
                    </w:rPr>
                  </w:pPr>
                  <w:r w:rsidRPr="6371A900" w:rsidR="6371A900">
                    <w:rPr>
                      <w:rFonts w:ascii="Arial" w:hAnsi="Arial" w:eastAsia="Arial" w:cs="Arial"/>
                    </w:rPr>
                    <w:t>idFuncionario</w:t>
                  </w:r>
                </w:p>
              </w:tc>
            </w:tr>
          </w:tbl>
          <w:p w:rsidR="6371A900" w:rsidP="6371A900" w:rsidRDefault="6371A900" w14:paraId="469F2AE5" w14:textId="734520AB">
            <w:pPr>
              <w:pStyle w:val="Normal"/>
              <w:ind w:firstLine="0"/>
              <w:rPr>
                <w:rFonts w:ascii="Arial" w:hAnsi="Arial" w:eastAsia="Arial" w:cs="Arial"/>
                <w:b w:val="1"/>
                <w:bCs w:val="1"/>
                <w:color w:val="auto"/>
                <w:sz w:val="24"/>
                <w:szCs w:val="24"/>
              </w:rPr>
            </w:pPr>
          </w:p>
        </w:tc>
        <w:tc>
          <w:tcPr>
            <w:tcW w:w="1620" w:type="dxa"/>
            <w:tcMar/>
          </w:tcPr>
          <w:p w:rsidR="07ACC320" w:rsidP="6371A900" w:rsidRDefault="07ACC320" w14:paraId="12FFA0E7" w14:textId="5B29358D">
            <w:pPr>
              <w:spacing w:before="0" w:beforeAutospacing="off" w:after="0" w:afterAutospacing="off"/>
              <w:ind w:firstLine="0"/>
              <w:rPr>
                <w:rFonts w:ascii="Arial" w:hAnsi="Arial" w:eastAsia="Arial" w:cs="Arial"/>
              </w:rPr>
            </w:pPr>
            <w:r w:rsidRPr="6371A900" w:rsidR="07ACC320">
              <w:rPr>
                <w:rFonts w:ascii="Arial" w:hAnsi="Arial" w:eastAsia="Arial" w:cs="Arial"/>
              </w:rPr>
              <w:t>Integer</w:t>
            </w:r>
          </w:p>
          <w:p w:rsidR="6371A900" w:rsidP="6371A900" w:rsidRDefault="6371A900" w14:paraId="3AF1C9E5" w14:textId="4DE17FEF">
            <w:pPr>
              <w:pStyle w:val="Normal"/>
              <w:ind w:firstLine="0"/>
              <w:rPr>
                <w:rFonts w:ascii="Arial" w:hAnsi="Arial" w:eastAsia="Arial" w:cs="Arial"/>
                <w:b w:val="1"/>
                <w:bCs w:val="1"/>
                <w:color w:val="auto"/>
                <w:sz w:val="22"/>
                <w:szCs w:val="22"/>
              </w:rPr>
            </w:pPr>
          </w:p>
        </w:tc>
        <w:tc>
          <w:tcPr>
            <w:tcW w:w="4515" w:type="dxa"/>
            <w:tcMar/>
          </w:tcPr>
          <w:p w:rsidR="07ACC320" w:rsidP="6371A900" w:rsidRDefault="07ACC320" w14:paraId="53DA0F14" w14:textId="58CC67DD">
            <w:pPr>
              <w:spacing w:before="0" w:beforeAutospacing="off" w:after="0" w:afterAutospacing="off"/>
              <w:ind w:firstLine="0"/>
              <w:rPr>
                <w:rFonts w:ascii="Arial" w:hAnsi="Arial" w:eastAsia="Arial" w:cs="Arial"/>
              </w:rPr>
            </w:pPr>
            <w:r w:rsidRPr="6371A900" w:rsidR="07ACC320">
              <w:rPr>
                <w:rFonts w:ascii="Arial" w:hAnsi="Arial" w:eastAsia="Arial" w:cs="Arial"/>
              </w:rPr>
              <w:t>Código único para identificação do funcionário. Este campo é geralmente uma chave primária.</w:t>
            </w:r>
          </w:p>
        </w:tc>
      </w:tr>
      <w:tr w:rsidR="02E0B9E7" w:rsidTr="02E0B9E7" w14:paraId="72226E59">
        <w:trPr>
          <w:trHeight w:val="300"/>
        </w:trPr>
        <w:tc>
          <w:tcPr>
            <w:tcW w:w="2925" w:type="dxa"/>
            <w:tcMar/>
          </w:tcPr>
          <w:p w:rsidR="366BDC77" w:rsidP="02E0B9E7" w:rsidRDefault="366BDC77" w14:paraId="6AFA864E" w14:textId="2E2B85B1">
            <w:pPr>
              <w:pStyle w:val="Normal"/>
              <w:ind w:firstLine="0"/>
              <w:jc w:val="center"/>
              <w:rPr>
                <w:rFonts w:ascii="Arial" w:hAnsi="Arial" w:eastAsia="Arial" w:cs="Arial"/>
              </w:rPr>
            </w:pPr>
            <w:r w:rsidRPr="02E0B9E7" w:rsidR="366BDC77">
              <w:rPr>
                <w:rFonts w:ascii="Arial" w:hAnsi="Arial" w:eastAsia="Arial" w:cs="Arial"/>
              </w:rPr>
              <w:t>CpfFuncionario</w:t>
            </w:r>
          </w:p>
        </w:tc>
        <w:tc>
          <w:tcPr>
            <w:tcW w:w="1620" w:type="dxa"/>
            <w:tcMar/>
          </w:tcPr>
          <w:p w:rsidR="366BDC77" w:rsidP="02E0B9E7" w:rsidRDefault="366BDC77" w14:paraId="47C236C2" w14:textId="3C324C0B">
            <w:pPr>
              <w:pStyle w:val="Normal"/>
              <w:ind w:firstLine="0"/>
              <w:rPr>
                <w:rFonts w:ascii="Arial" w:hAnsi="Arial" w:eastAsia="Arial" w:cs="Arial"/>
              </w:rPr>
            </w:pPr>
            <w:r w:rsidRPr="02E0B9E7" w:rsidR="366BDC77">
              <w:rPr>
                <w:rFonts w:ascii="Arial" w:hAnsi="Arial" w:eastAsia="Arial" w:cs="Arial"/>
              </w:rPr>
              <w:t>Varchar</w:t>
            </w:r>
          </w:p>
        </w:tc>
        <w:tc>
          <w:tcPr>
            <w:tcW w:w="4515" w:type="dxa"/>
            <w:tcMar/>
          </w:tcPr>
          <w:p w:rsidR="366BDC77" w:rsidP="02E0B9E7" w:rsidRDefault="366BDC77" w14:paraId="4EB63543" w14:textId="02DFBA5B">
            <w:pPr>
              <w:pStyle w:val="Normal"/>
            </w:pPr>
            <w:r w:rsidRPr="02E0B9E7" w:rsidR="366BDC77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 xml:space="preserve">Código de identificação associado à pessoa na tabela </w:t>
            </w:r>
            <w:r w:rsidRPr="02E0B9E7" w:rsidR="366BDC77">
              <w:rPr>
                <w:rFonts w:ascii="Consolas" w:hAnsi="Consolas" w:eastAsia="Consolas" w:cs="Consolas"/>
                <w:noProof w:val="0"/>
                <w:sz w:val="24"/>
                <w:szCs w:val="24"/>
                <w:lang w:val="pt-BR"/>
              </w:rPr>
              <w:t>Pessoa</w:t>
            </w:r>
            <w:r w:rsidRPr="02E0B9E7" w:rsidR="366BDC77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. Este campo é uma chave estrangeira.</w:t>
            </w:r>
          </w:p>
        </w:tc>
      </w:tr>
      <w:tr w:rsidR="02E0B9E7" w:rsidTr="02E0B9E7" w14:paraId="307C7098">
        <w:trPr>
          <w:trHeight w:val="300"/>
        </w:trPr>
        <w:tc>
          <w:tcPr>
            <w:tcW w:w="2925" w:type="dxa"/>
            <w:tcMar/>
          </w:tcPr>
          <w:p w:rsidR="076EC1BE" w:rsidP="02E0B9E7" w:rsidRDefault="076EC1BE" w14:paraId="3B4A4A90" w14:textId="01A6F00E">
            <w:pPr>
              <w:pStyle w:val="Normal"/>
              <w:ind w:firstLine="0"/>
              <w:jc w:val="center"/>
              <w:rPr>
                <w:rFonts w:ascii="Arial" w:hAnsi="Arial" w:eastAsia="Arial" w:cs="Arial"/>
              </w:rPr>
            </w:pPr>
            <w:r w:rsidRPr="02E0B9E7" w:rsidR="076EC1BE">
              <w:rPr>
                <w:rFonts w:ascii="Arial" w:hAnsi="Arial" w:eastAsia="Arial" w:cs="Arial"/>
              </w:rPr>
              <w:t>salarioFuncionario</w:t>
            </w:r>
            <w:r>
              <w:tab/>
            </w:r>
          </w:p>
        </w:tc>
        <w:tc>
          <w:tcPr>
            <w:tcW w:w="1620" w:type="dxa"/>
            <w:tcMar/>
          </w:tcPr>
          <w:p w:rsidR="076EC1BE" w:rsidP="02E0B9E7" w:rsidRDefault="076EC1BE" w14:paraId="46D11FF2" w14:textId="7409130A">
            <w:pPr>
              <w:pStyle w:val="Normal"/>
              <w:ind w:firstLine="0"/>
              <w:rPr>
                <w:rFonts w:ascii="Arial" w:hAnsi="Arial" w:eastAsia="Arial" w:cs="Arial"/>
              </w:rPr>
            </w:pPr>
            <w:r w:rsidRPr="02E0B9E7" w:rsidR="076EC1BE">
              <w:rPr>
                <w:rFonts w:ascii="Arial" w:hAnsi="Arial" w:eastAsia="Arial" w:cs="Arial"/>
              </w:rPr>
              <w:t>Decimal</w:t>
            </w:r>
          </w:p>
        </w:tc>
        <w:tc>
          <w:tcPr>
            <w:tcW w:w="4515" w:type="dxa"/>
            <w:tcMar/>
          </w:tcPr>
          <w:p w:rsidR="076EC1BE" w:rsidP="02E0B9E7" w:rsidRDefault="076EC1BE" w14:paraId="79B3A34C" w14:textId="78A1AA2F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02E0B9E7" w:rsidR="076EC1BE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Salário do funcionário. Este campo armazena valores monetários.</w:t>
            </w:r>
          </w:p>
        </w:tc>
      </w:tr>
      <w:tr w:rsidR="02E0B9E7" w:rsidTr="02E0B9E7" w14:paraId="6B79A4F4">
        <w:trPr>
          <w:trHeight w:val="300"/>
        </w:trPr>
        <w:tc>
          <w:tcPr>
            <w:tcW w:w="2925" w:type="dxa"/>
            <w:tcMar/>
          </w:tcPr>
          <w:p w:rsidR="076EC1BE" w:rsidP="02E0B9E7" w:rsidRDefault="076EC1BE" w14:paraId="1DF102C5" w14:textId="15049E9B">
            <w:pPr>
              <w:pStyle w:val="Normal"/>
              <w:ind w:firstLine="0"/>
              <w:jc w:val="center"/>
            </w:pPr>
            <w:r w:rsidRPr="02E0B9E7" w:rsidR="076EC1BE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dataAdmissao</w:t>
            </w:r>
          </w:p>
        </w:tc>
        <w:tc>
          <w:tcPr>
            <w:tcW w:w="1620" w:type="dxa"/>
            <w:tcMar/>
          </w:tcPr>
          <w:p w:rsidR="076EC1BE" w:rsidP="02E0B9E7" w:rsidRDefault="076EC1BE" w14:paraId="35BDAA67" w14:textId="404305D5">
            <w:pPr>
              <w:pStyle w:val="Normal"/>
              <w:ind w:firstLine="0"/>
            </w:pPr>
            <w:r w:rsidRPr="02E0B9E7" w:rsidR="076EC1BE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Date</w:t>
            </w:r>
          </w:p>
        </w:tc>
        <w:tc>
          <w:tcPr>
            <w:tcW w:w="4515" w:type="dxa"/>
            <w:tcMar/>
          </w:tcPr>
          <w:p w:rsidR="076EC1BE" w:rsidP="02E0B9E7" w:rsidRDefault="076EC1BE" w14:paraId="6B99D9AF" w14:textId="785F5743">
            <w:pPr>
              <w:pStyle w:val="Normal"/>
            </w:pPr>
            <w:r w:rsidRPr="02E0B9E7" w:rsidR="076EC1BE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Data de admissão do funcionário na empresa.</w:t>
            </w:r>
          </w:p>
        </w:tc>
      </w:tr>
    </w:tbl>
    <w:p w:rsidR="02E0B9E7" w:rsidRDefault="02E0B9E7" w14:paraId="7FB35413" w14:textId="7CB5612B"/>
    <w:p w:rsidR="02E0B9E7" w:rsidRDefault="02E0B9E7" w14:paraId="23D52E02" w14:textId="6FB59FFE"/>
    <w:p w:rsidR="225584EB" w:rsidP="02E0B9E7" w:rsidRDefault="225584EB" w14:paraId="286F72DE" w14:textId="74C88F84">
      <w:pPr>
        <w:pStyle w:val="Normal"/>
      </w:pPr>
      <w:r w:rsidR="225584EB">
        <w:rPr/>
        <w:t xml:space="preserve">Cliente - </w:t>
      </w:r>
      <w:r w:rsidR="44EC2C3C">
        <w:rPr/>
        <w:t>A tabela Cliente é uma extensão da tabela Pessoa e tem como objetivo armazenar informações adicionais específicas sobre os clientes da empresa. Utiliza atributos comuns da tabela Pessoa para garantir consistência e padronização, e inclui dados adicionais como a data de cadastro, que são cruciais para a gestão de relacionamento com o cliente.</w:t>
      </w:r>
    </w:p>
    <w:p w:rsidR="02E0B9E7" w:rsidP="02E0B9E7" w:rsidRDefault="02E0B9E7" w14:paraId="27E76D79" w14:textId="659B1323">
      <w:pPr>
        <w:pStyle w:val="Normal"/>
      </w:pPr>
    </w:p>
    <w:p w:rsidR="44EC2C3C" w:rsidP="02E0B9E7" w:rsidRDefault="44EC2C3C" w14:paraId="2EB83FCD" w14:textId="22E2910F">
      <w:pPr>
        <w:pStyle w:val="Normal"/>
        <w:jc w:val="center"/>
        <w:rPr>
          <w:rFonts w:ascii="Arial" w:hAnsi="Arial" w:eastAsia="Arial" w:cs="Arial"/>
          <w:b w:val="0"/>
          <w:bCs w:val="0"/>
        </w:rPr>
      </w:pPr>
      <w:r w:rsidRPr="02E0B9E7" w:rsidR="44EC2C3C">
        <w:rPr>
          <w:rFonts w:ascii="Arial" w:hAnsi="Arial" w:eastAsia="Arial" w:cs="Arial"/>
          <w:b w:val="1"/>
          <w:bCs w:val="1"/>
        </w:rPr>
        <w:t xml:space="preserve">Quadro - </w:t>
      </w:r>
      <w:r w:rsidRPr="02E0B9E7" w:rsidR="44EC2C3C">
        <w:rPr>
          <w:rFonts w:ascii="Arial" w:hAnsi="Arial" w:eastAsia="Arial" w:cs="Arial"/>
          <w:b w:val="0"/>
          <w:bCs w:val="0"/>
        </w:rPr>
        <w:t>Descrição classe Cliente</w:t>
      </w: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2790"/>
        <w:gridCol w:w="2190"/>
        <w:gridCol w:w="4080"/>
      </w:tblGrid>
      <w:tr w:rsidR="02E0B9E7" w:rsidTr="02E0B9E7" w14:paraId="06F93F40">
        <w:trPr>
          <w:trHeight w:val="300"/>
        </w:trPr>
        <w:tc>
          <w:tcPr>
            <w:tcW w:w="2790" w:type="dxa"/>
            <w:tcMar/>
          </w:tcPr>
          <w:p w:rsidR="5CFFEF56" w:rsidP="02E0B9E7" w:rsidRDefault="5CFFEF56" w14:paraId="0F87B4AE" w14:textId="010C7837">
            <w:pPr>
              <w:pStyle w:val="Normal"/>
              <w:rPr>
                <w:rFonts w:ascii="Arial" w:hAnsi="Arial" w:eastAsia="Arial" w:cs="Arial"/>
                <w:b w:val="1"/>
                <w:bCs w:val="1"/>
              </w:rPr>
            </w:pPr>
            <w:r w:rsidRPr="02E0B9E7" w:rsidR="5CFFEF56">
              <w:rPr>
                <w:rFonts w:ascii="Arial" w:hAnsi="Arial" w:eastAsia="Arial" w:cs="Arial"/>
                <w:b w:val="1"/>
                <w:bCs w:val="1"/>
              </w:rPr>
              <w:t>Atributos</w:t>
            </w:r>
          </w:p>
        </w:tc>
        <w:tc>
          <w:tcPr>
            <w:tcW w:w="2190" w:type="dxa"/>
            <w:tcMar/>
          </w:tcPr>
          <w:p w:rsidR="5CFFEF56" w:rsidP="02E0B9E7" w:rsidRDefault="5CFFEF56" w14:paraId="54CC830E" w14:textId="1F148A2A">
            <w:pPr>
              <w:pStyle w:val="Normal"/>
              <w:rPr>
                <w:rFonts w:ascii="Arial" w:hAnsi="Arial" w:eastAsia="Arial" w:cs="Arial"/>
                <w:b w:val="0"/>
                <w:bCs w:val="0"/>
              </w:rPr>
            </w:pPr>
            <w:r w:rsidRPr="02E0B9E7" w:rsidR="5CFFEF56">
              <w:rPr>
                <w:rFonts w:ascii="Arial" w:hAnsi="Arial" w:eastAsia="Arial" w:cs="Arial"/>
                <w:b w:val="1"/>
                <w:bCs w:val="1"/>
              </w:rPr>
              <w:t>Tipo</w:t>
            </w:r>
          </w:p>
        </w:tc>
        <w:tc>
          <w:tcPr>
            <w:tcW w:w="4080" w:type="dxa"/>
            <w:tcMar/>
          </w:tcPr>
          <w:p w:rsidR="5CFFEF56" w:rsidP="02E0B9E7" w:rsidRDefault="5CFFEF56" w14:paraId="0B5CBEFC" w14:textId="2C990731">
            <w:pPr>
              <w:pStyle w:val="Normal"/>
              <w:rPr>
                <w:rFonts w:ascii="Arial" w:hAnsi="Arial" w:eastAsia="Arial" w:cs="Arial"/>
                <w:b w:val="0"/>
                <w:bCs w:val="0"/>
              </w:rPr>
            </w:pPr>
            <w:r w:rsidRPr="02E0B9E7" w:rsidR="5CFFEF56">
              <w:rPr>
                <w:rFonts w:ascii="Arial" w:hAnsi="Arial" w:eastAsia="Arial" w:cs="Arial"/>
                <w:b w:val="1"/>
                <w:bCs w:val="1"/>
              </w:rPr>
              <w:t>Descrição</w:t>
            </w:r>
          </w:p>
        </w:tc>
      </w:tr>
      <w:tr w:rsidR="02E0B9E7" w:rsidTr="02E0B9E7" w14:paraId="6018C959">
        <w:trPr>
          <w:trHeight w:val="300"/>
        </w:trPr>
        <w:tc>
          <w:tcPr>
            <w:tcW w:w="2790" w:type="dxa"/>
            <w:tcMar/>
          </w:tcPr>
          <w:p w:rsidR="5CFFEF56" w:rsidP="02E0B9E7" w:rsidRDefault="5CFFEF56" w14:paraId="571D5BC4" w14:textId="37E15150">
            <w:pPr>
              <w:pStyle w:val="Normal"/>
            </w:pPr>
            <w:r w:rsidRPr="02E0B9E7" w:rsidR="5CFFEF56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idCliente</w:t>
            </w:r>
          </w:p>
        </w:tc>
        <w:tc>
          <w:tcPr>
            <w:tcW w:w="2190" w:type="dxa"/>
            <w:tcMar/>
          </w:tcPr>
          <w:p w:rsidR="418C0F42" w:rsidP="02E0B9E7" w:rsidRDefault="418C0F42" w14:paraId="37F2127C" w14:textId="7A2919A8">
            <w:pPr>
              <w:pStyle w:val="Normal"/>
              <w:rPr>
                <w:rFonts w:ascii="Arial" w:hAnsi="Arial" w:eastAsia="Arial" w:cs="Arial"/>
                <w:b w:val="1"/>
                <w:bCs w:val="1"/>
              </w:rPr>
            </w:pPr>
            <w:r w:rsidRPr="02E0B9E7" w:rsidR="418C0F42">
              <w:rPr>
                <w:rFonts w:ascii="Arial" w:hAnsi="Arial" w:eastAsia="Arial" w:cs="Arial"/>
                <w:b w:val="0"/>
                <w:bCs w:val="0"/>
              </w:rPr>
              <w:t>Integer</w:t>
            </w:r>
            <w:r>
              <w:tab/>
            </w:r>
          </w:p>
        </w:tc>
        <w:tc>
          <w:tcPr>
            <w:tcW w:w="4080" w:type="dxa"/>
            <w:tcMar/>
          </w:tcPr>
          <w:p w:rsidR="418C0F42" w:rsidP="02E0B9E7" w:rsidRDefault="418C0F42" w14:paraId="62FDC1A0" w14:textId="392BD590">
            <w:pPr>
              <w:pStyle w:val="Normal"/>
            </w:pPr>
            <w:r w:rsidRPr="02E0B9E7" w:rsidR="418C0F42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Código único para identificação do cliente. Este campo é geralmente uma chave primária.</w:t>
            </w:r>
          </w:p>
        </w:tc>
      </w:tr>
      <w:tr w:rsidR="02E0B9E7" w:rsidTr="02E0B9E7" w14:paraId="0B207272">
        <w:trPr>
          <w:trHeight w:val="300"/>
        </w:trPr>
        <w:tc>
          <w:tcPr>
            <w:tcW w:w="2790" w:type="dxa"/>
            <w:tcMar/>
          </w:tcPr>
          <w:p w:rsidR="418C0F42" w:rsidP="02E0B9E7" w:rsidRDefault="418C0F42" w14:paraId="0774C40C" w14:textId="0EDA99EB">
            <w:pPr>
              <w:pStyle w:val="Normal"/>
            </w:pPr>
            <w:r w:rsidRPr="02E0B9E7" w:rsidR="418C0F42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dataCadastro</w:t>
            </w:r>
          </w:p>
        </w:tc>
        <w:tc>
          <w:tcPr>
            <w:tcW w:w="2190" w:type="dxa"/>
            <w:tcMar/>
          </w:tcPr>
          <w:p w:rsidR="418C0F42" w:rsidP="02E0B9E7" w:rsidRDefault="418C0F42" w14:paraId="66B4F8D8" w14:textId="7D08A644">
            <w:pPr>
              <w:pStyle w:val="Normal"/>
            </w:pPr>
            <w:r w:rsidRPr="02E0B9E7" w:rsidR="418C0F42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Date</w:t>
            </w:r>
          </w:p>
        </w:tc>
        <w:tc>
          <w:tcPr>
            <w:tcW w:w="4080" w:type="dxa"/>
            <w:tcMar/>
          </w:tcPr>
          <w:p w:rsidR="418C0F42" w:rsidP="02E0B9E7" w:rsidRDefault="418C0F42" w14:paraId="18F98DB0" w14:textId="2F6BCC8E">
            <w:pPr>
              <w:pStyle w:val="Normal"/>
            </w:pPr>
            <w:r w:rsidRPr="02E0B9E7" w:rsidR="418C0F42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Data de cadastro do cliente no sistema.</w:t>
            </w:r>
          </w:p>
        </w:tc>
      </w:tr>
    </w:tbl>
    <w:p w:rsidR="6371A900" w:rsidP="6371A900" w:rsidRDefault="6371A900" w14:paraId="5D4DFC5F" w14:textId="34A08706">
      <w:pPr>
        <w:pStyle w:val="Normal"/>
        <w:ind w:firstLine="0"/>
        <w:jc w:val="center"/>
        <w:rPr>
          <w:rFonts w:ascii="Arial" w:hAnsi="Arial" w:cs="Arial"/>
          <w:color w:val="auto"/>
          <w:sz w:val="22"/>
          <w:szCs w:val="22"/>
        </w:rPr>
      </w:pPr>
    </w:p>
    <w:p w:rsidR="02E0B9E7" w:rsidP="02E0B9E7" w:rsidRDefault="02E0B9E7" w14:paraId="0C38A51B" w14:textId="53AF0B24">
      <w:pPr>
        <w:pStyle w:val="Normal"/>
        <w:ind w:firstLine="0"/>
        <w:jc w:val="center"/>
        <w:rPr>
          <w:rFonts w:ascii="Arial" w:hAnsi="Arial" w:cs="Arial"/>
          <w:color w:val="auto"/>
          <w:sz w:val="22"/>
          <w:szCs w:val="22"/>
        </w:rPr>
      </w:pPr>
    </w:p>
    <w:p w:rsidR="02E0B9E7" w:rsidP="02E0B9E7" w:rsidRDefault="02E0B9E7" w14:paraId="609F5925" w14:textId="328BEFE9">
      <w:pPr>
        <w:pStyle w:val="Normal"/>
        <w:ind w:firstLine="0"/>
        <w:jc w:val="center"/>
        <w:rPr>
          <w:rFonts w:ascii="Arial" w:hAnsi="Arial" w:cs="Arial"/>
          <w:color w:val="auto"/>
          <w:sz w:val="22"/>
          <w:szCs w:val="22"/>
        </w:rPr>
      </w:pPr>
    </w:p>
    <w:p w:rsidRPr="004C384A" w:rsidR="008C298C" w:rsidP="7DF301AA" w:rsidRDefault="008C298C" w14:paraId="0D120B9C" w14:textId="7D59F127">
      <w:pPr>
        <w:ind w:firstLine="0"/>
        <w:jc w:val="center"/>
        <w:rPr>
          <w:rFonts w:ascii="Arial" w:hAnsi="Arial" w:cs="Arial"/>
          <w:color w:val="auto"/>
          <w:sz w:val="22"/>
          <w:szCs w:val="22"/>
        </w:rPr>
      </w:pPr>
      <w:r w:rsidRPr="460DB273" w:rsidR="008C298C">
        <w:rPr>
          <w:rFonts w:ascii="Arial" w:hAnsi="Arial" w:cs="Arial"/>
          <w:color w:val="auto"/>
          <w:sz w:val="22"/>
          <w:szCs w:val="22"/>
        </w:rPr>
        <w:t>Fonte: Elaborado pelos autores</w:t>
      </w:r>
    </w:p>
    <w:p w:rsidR="008C298C" w:rsidP="000959C0" w:rsidRDefault="008C298C" w14:paraId="460E586E" w14:textId="2F63554B">
      <w:pPr>
        <w:pStyle w:val="Pargrafo"/>
        <w:ind w:firstLine="0"/>
        <w:rPr>
          <w:color w:val="FF0000"/>
          <w:szCs w:val="24"/>
        </w:rPr>
      </w:pPr>
    </w:p>
    <w:p w:rsidR="000959C0" w:rsidP="000959C0" w:rsidRDefault="0098235B" w14:paraId="4967EF5C" w14:textId="52674426">
      <w:pPr>
        <w:pStyle w:val="Ttulo2"/>
        <w:numPr>
          <w:numId w:val="0"/>
        </w:numPr>
        <w:rPr>
          <w:szCs w:val="24"/>
        </w:rPr>
      </w:pPr>
      <w:bookmarkStart w:name="_Toc144809999" w:id="37"/>
      <w:r w:rsidR="0098235B">
        <w:rPr/>
        <w:t>3</w:t>
      </w:r>
      <w:r w:rsidR="000959C0">
        <w:rPr/>
        <w:t>.</w:t>
      </w:r>
      <w:r w:rsidR="00BC263E">
        <w:rPr/>
        <w:t>3</w:t>
      </w:r>
      <w:r w:rsidR="000959C0">
        <w:rPr/>
        <w:t xml:space="preserve"> Definição dos Atores</w:t>
      </w:r>
      <w:bookmarkEnd w:id="37"/>
    </w:p>
    <w:p w:rsidR="1E792F40" w:rsidP="28B5EFCB" w:rsidRDefault="1E792F40" w14:paraId="15A4ED29" w14:textId="5F5EF0F9">
      <w:pPr>
        <w:pStyle w:val="Normal"/>
        <w:ind w:firstLine="0"/>
        <w:jc w:val="center"/>
      </w:pPr>
      <w:r w:rsidR="1E792F40">
        <w:drawing>
          <wp:inline wp14:editId="57ECCC37" wp14:anchorId="66413CD7">
            <wp:extent cx="2645893" cy="3334801"/>
            <wp:effectExtent l="0" t="0" r="0" b="0"/>
            <wp:docPr id="547371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2dc8e0b04e4c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45893" cy="33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792F40" w:rsidP="19EA7598" w:rsidRDefault="1E792F40" w14:paraId="5B1CF436" w14:textId="35A08DD8">
      <w:pPr>
        <w:pStyle w:val="Normal"/>
        <w:ind w:firstLine="0"/>
      </w:pPr>
      <w:r w:rsidR="35417FA1">
        <w:rPr/>
        <w:t xml:space="preserve">          </w:t>
      </w:r>
      <w:r w:rsidR="5740E8FF">
        <w:rPr/>
        <w:t>Ator Pessoa: Vai interagir com todas as funcionalidades do sistema e terá todas as permissões do corretor e do Gerente que vão herdar as funcionalidades do ator pessoa.</w:t>
      </w:r>
    </w:p>
    <w:p w:rsidR="1E792F40" w:rsidP="1D733827" w:rsidRDefault="1E792F40" w14:paraId="19E20DC1" w14:textId="3CFB18EC">
      <w:pPr>
        <w:pStyle w:val="Normal"/>
      </w:pPr>
      <w:r w:rsidR="1E792F40">
        <w:rPr/>
        <w:t>Pessoa gerente: interage com o sistema com todas as permissões</w:t>
      </w:r>
    </w:p>
    <w:p w:rsidR="1E792F40" w:rsidP="1D733827" w:rsidRDefault="1E792F40" w14:paraId="73CBA6B6" w14:textId="23B3B4D7">
      <w:pPr>
        <w:pStyle w:val="Normal"/>
      </w:pPr>
      <w:r w:rsidR="1E792F40">
        <w:rPr/>
        <w:t>E funcionalidades do corretor e mais cadastro do funcionário, alterar dado funcionário, consultar funcionário e inativar funcionário.</w:t>
      </w:r>
    </w:p>
    <w:p w:rsidR="1E792F40" w:rsidP="1D733827" w:rsidRDefault="1E792F40" w14:paraId="05238027" w14:textId="69509E51">
      <w:pPr>
        <w:pStyle w:val="Normal"/>
      </w:pPr>
      <w:r w:rsidR="1E792F40">
        <w:rPr/>
        <w:t xml:space="preserve">Pessoa corretor: Interage com o sistema com as </w:t>
      </w:r>
    </w:p>
    <w:p w:rsidR="1E792F40" w:rsidP="1D733827" w:rsidRDefault="1E792F40" w14:paraId="66DB8928" w14:textId="48B72755">
      <w:pPr>
        <w:pStyle w:val="Normal"/>
      </w:pPr>
      <w:r w:rsidR="5740E8FF">
        <w:rPr/>
        <w:t>Funcionalidades: Realizar login, cadastrar cliente, cadastra imóvel, alterar venda e locação, alterar cliente, cancelar e venda e locação, preencher contrato, consultar clientes, inativar cliente e solicitar registros de imóvel.</w:t>
      </w:r>
      <w:r>
        <w:br/>
      </w:r>
    </w:p>
    <w:p w:rsidRPr="006C04EC" w:rsidR="006C04EC" w:rsidP="006C04EC" w:rsidRDefault="006C04EC" w14:paraId="2E69F11B" w14:textId="27A6E49D">
      <w:pPr>
        <w:pStyle w:val="Ttulo2"/>
        <w:numPr>
          <w:numId w:val="0"/>
        </w:numPr>
        <w:rPr>
          <w:szCs w:val="24"/>
        </w:rPr>
      </w:pPr>
      <w:bookmarkStart w:name="_Toc253375267" w:id="38"/>
      <w:bookmarkStart w:name="_Toc311655770" w:id="39"/>
      <w:bookmarkStart w:name="_Toc311656242" w:id="40"/>
      <w:bookmarkStart w:name="_Toc311656324" w:id="41"/>
      <w:bookmarkStart w:name="_Toc311656591" w:id="42"/>
      <w:bookmarkStart w:name="_Toc311676941" w:id="43"/>
      <w:bookmarkStart w:name="_Toc311677309" w:id="44"/>
      <w:bookmarkStart w:name="_Toc356377170" w:id="45"/>
      <w:bookmarkStart w:name="_Toc144810000" w:id="46"/>
      <w:r w:rsidR="006C04EC">
        <w:rPr/>
        <w:t>3.</w:t>
      </w:r>
      <w:r w:rsidR="00BC263E">
        <w:rPr/>
        <w:t>4</w:t>
      </w:r>
      <w:r w:rsidR="006C04EC">
        <w:rPr/>
        <w:t xml:space="preserve"> </w:t>
      </w:r>
      <w:r w:rsidR="006C04EC">
        <w:rPr/>
        <w:t>Lista de Casos de Uso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:rsidR="006C04EC" w:rsidP="1D733827" w:rsidRDefault="006C04EC" w14:paraId="34D1FA25" w14:textId="18BACE19">
      <w:pPr>
        <w:pStyle w:val="Normal"/>
        <w:ind w:firstLine="0"/>
      </w:pPr>
      <w:r w:rsidR="568C016E">
        <w:drawing>
          <wp:inline wp14:editId="1640FEBA" wp14:anchorId="7D1332C6">
            <wp:extent cx="5779219" cy="1782233"/>
            <wp:effectExtent l="0" t="0" r="0" b="0"/>
            <wp:docPr id="1853504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741cfe0a14d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79219" cy="178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BF66AD" w:rsidP="28B5EFCB" w:rsidRDefault="3EBF66AD" w14:paraId="34AA510B" w14:textId="030FA5E8">
      <w:pPr>
        <w:pStyle w:val="Normal"/>
        <w:ind w:firstLine="0"/>
        <w:jc w:val="center"/>
      </w:pPr>
      <w:r w:rsidR="568C016E">
        <w:drawing>
          <wp:inline wp14:editId="4B685894" wp14:anchorId="6ABAA720">
            <wp:extent cx="5920423" cy="1078921"/>
            <wp:effectExtent l="0" t="0" r="0" b="0"/>
            <wp:docPr id="1297962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9e04ab5564c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20423" cy="107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EA7598" w:rsidP="19EA7598" w:rsidRDefault="19EA7598" w14:paraId="0AC901A1" w14:textId="68AF063D">
      <w:pPr>
        <w:pStyle w:val="Ttulo2"/>
        <w:numPr>
          <w:numId w:val="0"/>
        </w:numPr>
      </w:pPr>
    </w:p>
    <w:p w:rsidR="000959C0" w:rsidP="000959C0" w:rsidRDefault="000959C0" w14:paraId="7676236C" w14:textId="30146962">
      <w:pPr>
        <w:pStyle w:val="Ttulo2"/>
        <w:numPr>
          <w:numId w:val="0"/>
        </w:numPr>
      </w:pPr>
      <w:bookmarkStart w:name="_Toc144810001" w:id="48"/>
      <w:r w:rsidR="6303D220">
        <w:rPr/>
        <w:t>3.</w:t>
      </w:r>
      <w:r w:rsidR="25EC00AF">
        <w:rPr/>
        <w:t>4</w:t>
      </w:r>
      <w:r w:rsidR="6303D220">
        <w:rPr/>
        <w:t xml:space="preserve">. Diagrama de </w:t>
      </w:r>
      <w:r w:rsidR="21495DD9">
        <w:rPr/>
        <w:t>Casos de Uso</w:t>
      </w:r>
      <w:bookmarkEnd w:id="48"/>
    </w:p>
    <w:p w:rsidR="35E47462" w:rsidP="19EA7598" w:rsidRDefault="35E47462" w14:paraId="1D834602" w14:textId="55CFE71D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19EA7598" w:rsidR="35E47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01</w:t>
      </w:r>
      <w:r w:rsidRPr="19EA7598" w:rsidR="35E47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— Diagrama de Contexto – Visão do Gerente</w:t>
      </w:r>
      <w:r w:rsidR="4B87AE03">
        <w:drawing>
          <wp:inline wp14:editId="201D76AA" wp14:anchorId="563CA6F9">
            <wp:extent cx="6419852" cy="3501736"/>
            <wp:effectExtent l="0" t="0" r="0" b="0"/>
            <wp:docPr id="21331982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d7102f19fc4c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2" cy="35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EA7598" w:rsidR="2DD2A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Fonte:</w:t>
      </w:r>
      <w:r w:rsidRPr="19EA7598" w:rsidR="610930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Autoria </w:t>
      </w:r>
      <w:r w:rsidRPr="19EA7598" w:rsidR="610930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própria</w:t>
      </w:r>
      <w:r w:rsidRPr="19EA7598" w:rsidR="610930C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.</w:t>
      </w:r>
    </w:p>
    <w:p w:rsidR="19EA7598" w:rsidP="19EA7598" w:rsidRDefault="19EA7598" w14:paraId="612FB36E" w14:textId="48D3F145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DD2AA4C" w:rsidP="19EA7598" w:rsidRDefault="2DD2AA4C" w14:paraId="2F25BAF6" w14:textId="457E3B14">
      <w:pPr>
        <w:pStyle w:val="Normal"/>
        <w:spacing w:line="360" w:lineRule="auto"/>
        <w:ind w:firstLine="0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19EA7598" w:rsidR="2DD2AA4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Figura 02</w:t>
      </w:r>
      <w:r w:rsidRPr="19EA7598" w:rsidR="2DD2AA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— Diagrama de Contexto – Visão do Corretor</w:t>
      </w:r>
      <w:r w:rsidR="410872FC">
        <w:drawing>
          <wp:inline wp14:editId="67D5769D" wp14:anchorId="3B7AC851">
            <wp:extent cx="5762626" cy="3276600"/>
            <wp:effectExtent l="0" t="0" r="0" b="0"/>
            <wp:docPr id="1152992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bbd4a90c0b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9EA7598" w:rsidR="07637D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Fonte: Autoria própria.</w:t>
      </w:r>
    </w:p>
    <w:p w:rsidR="19EA7598" w:rsidP="19EA7598" w:rsidRDefault="19EA7598" w14:paraId="789A7E01" w14:textId="4350CCBE">
      <w:pPr>
        <w:pStyle w:val="Normal"/>
        <w:ind w:firstLine="0"/>
        <w:jc w:val="left"/>
      </w:pPr>
    </w:p>
    <w:p w:rsidR="000959C0" w:rsidP="000959C0" w:rsidRDefault="006C04EC" w14:paraId="4DDE3098" w14:textId="4D9DFBFB">
      <w:pPr>
        <w:pStyle w:val="Ttulo2"/>
        <w:numPr>
          <w:numId w:val="0"/>
        </w:numPr>
        <w:rPr>
          <w:szCs w:val="24"/>
        </w:rPr>
      </w:pPr>
      <w:bookmarkStart w:name="_Toc144810002" w:id="49"/>
      <w:r w:rsidR="25EC00AF">
        <w:rPr/>
        <w:t>3.5</w:t>
      </w:r>
      <w:r w:rsidR="6303D220">
        <w:rPr/>
        <w:t>. Diagrama de Casos de uso individuais</w:t>
      </w:r>
      <w:bookmarkEnd w:id="49"/>
    </w:p>
    <w:p w:rsidR="45B315BC" w:rsidP="642CA6DE" w:rsidRDefault="45B315BC" w14:paraId="401C941E" w14:textId="2BDE27EF">
      <w:pPr>
        <w:spacing w:after="160" w:line="256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42CA6DE" w:rsidR="45B315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Cadastro cliente:</w:t>
      </w:r>
      <w:r w:rsidR="45B315BC">
        <w:drawing>
          <wp:inline wp14:editId="2A47A620" wp14:anchorId="004405D4">
            <wp:extent cx="5753098" cy="2266950"/>
            <wp:effectExtent l="0" t="0" r="0" b="0"/>
            <wp:docPr id="680356611" name="" descr="Diagrama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403a9cc8348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42CA6DE" w:rsidR="45B315B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Fonte: Autoria própria.</w:t>
      </w:r>
    </w:p>
    <w:p w:rsidR="19EA7598" w:rsidP="2E62258F" w:rsidRDefault="19EA7598" w14:paraId="2B552DA9" w14:textId="077012FA">
      <w:pPr>
        <w:pStyle w:val="Normal"/>
        <w:spacing w:after="160" w:line="256" w:lineRule="auto"/>
        <w:ind w:firstLine="0"/>
        <w:jc w:val="left"/>
        <w:rPr>
          <w:rFonts w:ascii="Times New Roman" w:hAnsi="Times New Roman" w:eastAsia="Times New Roman" w:cs="Times New Roman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527"/>
        <w:gridCol w:w="4528"/>
      </w:tblGrid>
      <w:tr w:rsidR="664289FD" w:rsidTr="277481E3" w14:paraId="61456A4D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371A900" w:rsidRDefault="664289FD" w14:paraId="7D24747A" w14:textId="6C2943A0">
            <w:pPr>
              <w:spacing w:before="0" w:beforeAutospacing="off" w:after="0" w:afterAutospacing="off"/>
              <w:ind w:firstLine="0"/>
              <w:jc w:val="center"/>
            </w:pPr>
            <w:r w:rsidRPr="6371A900" w:rsidR="2674E57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Nome do Caso de Uso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371A900" w:rsidRDefault="664289FD" w14:paraId="5D4B4747" w14:textId="545674FE">
            <w:pPr>
              <w:spacing w:before="0" w:beforeAutospacing="off" w:after="160" w:afterAutospacing="off" w:line="257" w:lineRule="auto"/>
              <w:ind w:firstLine="0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pt-BR"/>
              </w:rPr>
            </w:pPr>
            <w:r w:rsidRPr="6371A900" w:rsidR="7C0D78C3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pt-BR"/>
              </w:rPr>
              <w:t xml:space="preserve">         </w:t>
            </w:r>
            <w:r w:rsidRPr="6371A900" w:rsidR="32D126DD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pt-BR"/>
              </w:rPr>
              <w:t>CU01 - Cadastrar Cliente</w:t>
            </w:r>
          </w:p>
        </w:tc>
      </w:tr>
      <w:tr w:rsidR="664289FD" w:rsidTr="277481E3" w14:paraId="6421D0FF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64F4F720" w14:textId="3D06D6EE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>Ator Principal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186B64B2" w:rsidRDefault="664289FD" w14:paraId="3EBADB5F" w14:textId="60CFEA99">
            <w:pPr>
              <w:pStyle w:val="Normal"/>
              <w:spacing w:before="0" w:beforeAutospacing="off" w:after="0" w:afterAutospacing="off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86B64B2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186B64B2" w:rsidR="5EA32C5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Gerente</w:t>
            </w:r>
          </w:p>
        </w:tc>
      </w:tr>
      <w:tr w:rsidR="664289FD" w:rsidTr="277481E3" w14:paraId="68921ADC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4B0D42BC" w14:textId="76F3C069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>Atores Secundários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186B64B2" w:rsidRDefault="664289FD" w14:paraId="0B2BEBDD" w14:textId="4FF89434">
            <w:pPr>
              <w:pStyle w:val="Normal"/>
              <w:spacing w:before="0" w:beforeAutospacing="off" w:after="0" w:afterAutospacing="off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186B64B2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186B64B2" w:rsidR="2CD992F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Corretor</w:t>
            </w:r>
          </w:p>
        </w:tc>
      </w:tr>
      <w:tr w:rsidR="664289FD" w:rsidTr="277481E3" w14:paraId="29A5B94A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72A7C260" w14:textId="49C49AA1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  <w:p w:rsidR="664289FD" w:rsidP="664289FD" w:rsidRDefault="664289FD" w14:paraId="08995AC1" w14:textId="0CB934BE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>Resumo</w:t>
            </w:r>
          </w:p>
          <w:p w:rsidR="664289FD" w:rsidP="664289FD" w:rsidRDefault="664289FD" w14:paraId="0041DBA5" w14:textId="51F59622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277481E3" w:rsidRDefault="664289FD" w14:paraId="24927879" w14:textId="73098E04">
            <w:pPr>
              <w:pStyle w:val="Normal"/>
              <w:spacing w:before="0" w:beforeAutospacing="off" w:after="160" w:afterAutospacing="off" w:line="256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77481E3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277481E3" w:rsidR="6A1B97E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Descreve etapas do gerente e corretor para cadastrar um cliente</w:t>
            </w:r>
            <w:r w:rsidRPr="277481E3" w:rsidR="4BC6E22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.</w:t>
            </w:r>
          </w:p>
          <w:p w:rsidR="664289FD" w:rsidP="186B64B2" w:rsidRDefault="664289FD" w14:paraId="2868440E" w14:textId="19876E41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64289FD" w:rsidTr="277481E3" w14:paraId="2F5783DD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5FD43078" w14:textId="608BB6B7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>Pré-condições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277481E3" w:rsidRDefault="664289FD" w14:paraId="33D1C963" w14:textId="15C03CD6">
            <w:pPr>
              <w:pStyle w:val="Normal"/>
              <w:spacing w:before="0" w:beforeAutospacing="off" w:after="0" w:afterAutospacing="off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77481E3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277481E3" w:rsidR="5FE1D7B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Dados do cliente; ator estar logado</w:t>
            </w:r>
            <w:r w:rsidRPr="277481E3" w:rsidR="0708403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;</w:t>
            </w:r>
          </w:p>
        </w:tc>
      </w:tr>
      <w:tr w:rsidR="664289FD" w:rsidTr="277481E3" w14:paraId="3524C568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7B4AD778" w14:textId="2E6EC3D2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>Pós-condições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5CD46457" w14:textId="640EAC55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664289FD" w:rsidTr="277481E3" w14:paraId="54786C9C">
        <w:trPr>
          <w:trHeight w:val="300"/>
        </w:trPr>
        <w:tc>
          <w:tcPr>
            <w:tcW w:w="9055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371A900" w:rsidRDefault="664289FD" w14:paraId="0C988C3B" w14:textId="12D38CEB">
            <w:pPr>
              <w:spacing w:before="0" w:beforeAutospacing="off" w:after="0" w:afterAutospacing="off"/>
              <w:ind w:firstLine="0"/>
              <w:jc w:val="center"/>
            </w:pPr>
            <w:r w:rsidRPr="6371A900" w:rsidR="2674E57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Cenário Principal</w:t>
            </w:r>
          </w:p>
        </w:tc>
      </w:tr>
      <w:tr w:rsidR="664289FD" w:rsidTr="277481E3" w14:paraId="5DC75F79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371A900" w:rsidRDefault="664289FD" w14:paraId="2A769C23" w14:textId="3274C3AE">
            <w:pPr>
              <w:spacing w:before="0" w:beforeAutospacing="off" w:after="0" w:afterAutospacing="off"/>
              <w:ind w:firstLine="0"/>
              <w:jc w:val="center"/>
            </w:pPr>
            <w:r w:rsidRPr="6371A900" w:rsidR="2674E57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Ator</w:t>
            </w:r>
          </w:p>
        </w:tc>
        <w:tc>
          <w:tcPr>
            <w:tcW w:w="45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371A900" w:rsidRDefault="664289FD" w14:paraId="3B5FC489" w14:textId="0A2DD127">
            <w:pPr>
              <w:spacing w:before="0" w:beforeAutospacing="off" w:after="0" w:afterAutospacing="off"/>
              <w:ind w:firstLine="0"/>
              <w:jc w:val="center"/>
            </w:pPr>
            <w:r w:rsidRPr="6371A900" w:rsidR="2674E57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Sistema</w:t>
            </w:r>
          </w:p>
        </w:tc>
      </w:tr>
      <w:tr w:rsidR="664289FD" w:rsidTr="277481E3" w14:paraId="449D169A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5F877AE" w:rsidRDefault="664289FD" w14:paraId="72D32308" w14:textId="702AB112">
            <w:pPr>
              <w:pStyle w:val="Normal"/>
              <w:spacing w:before="0" w:beforeAutospacing="off" w:after="160" w:afterAutospacing="off" w:line="256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5F877AE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5F877AE" w:rsidR="7E149C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1.O funcionário informa os </w:t>
            </w:r>
          </w:p>
          <w:p w:rsidR="664289FD" w:rsidP="65F877AE" w:rsidRDefault="664289FD" w14:paraId="4A38327A" w14:textId="7A201EF2">
            <w:pPr>
              <w:spacing w:before="0" w:beforeAutospacing="off" w:after="160" w:afterAutospacing="off" w:line="256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5F877AE" w:rsidR="7E149CA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dados do cliente.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584D33FA" w14:textId="716A0B01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664289FD" w:rsidTr="277481E3" w14:paraId="76A917DF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560E64BF" w14:textId="71F0E2BC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277481E3" w:rsidRDefault="664289FD" w14:paraId="06BA837C" w14:textId="6B8106F9">
            <w:pPr>
              <w:pStyle w:val="Normal"/>
              <w:spacing w:before="0" w:beforeAutospacing="off" w:after="0" w:afterAutospacing="off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77481E3" w:rsidR="4B95072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2.Sistema valida dados do cliente</w:t>
            </w:r>
            <w:r w:rsidRPr="277481E3" w:rsidR="481C528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.</w:t>
            </w:r>
          </w:p>
        </w:tc>
      </w:tr>
      <w:tr w:rsidR="664289FD" w:rsidTr="277481E3" w14:paraId="35D7D910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386B1D0A" w14:textId="29F4832C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2A7EF4BD" w14:textId="3859A47A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664289FD" w:rsidTr="277481E3" w14:paraId="4056FF06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1F8F6409" w14:textId="11737ACE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246D9DFD" w14:textId="5ABD542C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664289FD" w:rsidTr="277481E3" w14:paraId="5C342453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4161C15A" w14:textId="12EB42B4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12A80DB7" w14:textId="3348C3BC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664289FD" w:rsidTr="277481E3" w14:paraId="7C4C05C0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115BC3DF" w14:textId="3FE58370">
            <w:pPr>
              <w:spacing w:before="0" w:beforeAutospacing="off" w:after="0" w:afterAutospacing="off"/>
              <w:jc w:val="right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  <w:p w:rsidR="664289FD" w:rsidP="664289FD" w:rsidRDefault="664289FD" w14:paraId="19BC4CF4" w14:textId="33AC1E7A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>Restrições/Validações</w:t>
            </w:r>
          </w:p>
          <w:p w:rsidR="664289FD" w:rsidP="664289FD" w:rsidRDefault="664289FD" w14:paraId="05AD0F9A" w14:textId="0CC1615A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5F877AE" w:rsidRDefault="664289FD" w14:paraId="1D32D75F" w14:textId="27376B56">
            <w:pPr>
              <w:pStyle w:val="Normal"/>
              <w:spacing w:before="0" w:beforeAutospacing="off" w:after="0" w:afterAutospacing="off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5F877AE" w:rsidR="5689E94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1.Ser maior de idade.</w:t>
            </w:r>
            <w:r w:rsidRPr="65F877AE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  <w:p w:rsidR="664289FD" w:rsidP="65F877AE" w:rsidRDefault="664289FD" w14:paraId="5F2735CE" w14:textId="17CB10E6">
            <w:pPr>
              <w:pStyle w:val="Normal"/>
              <w:spacing w:before="0" w:beforeAutospacing="off" w:after="0" w:afterAutospacing="off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5F877AE" w:rsidR="0B462FC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2. Para realizar o cadastro é necessário ser uma pessoa física ou jurídica que é comprador, vendedor e dono de imóvel.</w:t>
            </w:r>
          </w:p>
        </w:tc>
      </w:tr>
      <w:tr w:rsidR="664289FD" w:rsidTr="277481E3" w14:paraId="3F51F53E">
        <w:trPr>
          <w:trHeight w:val="300"/>
        </w:trPr>
        <w:tc>
          <w:tcPr>
            <w:tcW w:w="9055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371A900" w:rsidRDefault="664289FD" w14:paraId="0DC402F5" w14:textId="1483CDFF">
            <w:pPr>
              <w:pStyle w:val="Normal"/>
              <w:spacing w:before="0" w:beforeAutospacing="off" w:after="0" w:afterAutospacing="off"/>
              <w:ind w:firstLine="0"/>
              <w:jc w:val="center"/>
            </w:pPr>
            <w:r w:rsidRPr="6371A900" w:rsidR="2674E57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Cenário Alternativo – “</w:t>
            </w:r>
            <w:r w:rsidRPr="6371A900" w:rsidR="666DDC3E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dados Inválidos</w:t>
            </w:r>
            <w:r w:rsidRPr="6371A900" w:rsidR="2674E57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”</w:t>
            </w:r>
          </w:p>
        </w:tc>
      </w:tr>
      <w:tr w:rsidR="664289FD" w:rsidTr="277481E3" w14:paraId="578B2429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371A900" w:rsidRDefault="664289FD" w14:paraId="1E7A31A8" w14:textId="6762347F">
            <w:pPr>
              <w:spacing w:before="0" w:beforeAutospacing="off" w:after="0" w:afterAutospacing="off"/>
              <w:ind w:firstLine="0"/>
              <w:jc w:val="center"/>
            </w:pPr>
            <w:r w:rsidRPr="6371A900" w:rsidR="2674E57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Ator</w:t>
            </w:r>
          </w:p>
        </w:tc>
        <w:tc>
          <w:tcPr>
            <w:tcW w:w="45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371A900" w:rsidRDefault="664289FD" w14:paraId="1D0561E6" w14:textId="7D8D718F">
            <w:pPr>
              <w:spacing w:before="0" w:beforeAutospacing="off" w:after="0" w:afterAutospacing="off"/>
              <w:ind w:firstLine="0"/>
              <w:jc w:val="center"/>
            </w:pPr>
            <w:r w:rsidRPr="6371A900" w:rsidR="2674E57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Sistema</w:t>
            </w:r>
          </w:p>
        </w:tc>
      </w:tr>
      <w:tr w:rsidR="664289FD" w:rsidTr="277481E3" w14:paraId="0C44CBCA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3E5D1847" w14:textId="33210CC3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10933427" w:rsidRDefault="664289FD" w14:paraId="3252C147" w14:textId="256561DE">
            <w:pPr>
              <w:spacing w:before="0" w:beforeAutospacing="off" w:after="0" w:afterAutospacing="off"/>
              <w:ind w:firstLine="0"/>
              <w:rPr>
                <w:rFonts w:ascii="Arial" w:hAnsi="Arial" w:eastAsia="Arial" w:cs="Arial"/>
                <w:sz w:val="24"/>
                <w:szCs w:val="24"/>
              </w:rPr>
            </w:pPr>
            <w:r w:rsidRPr="5BC9D129" w:rsidR="2F158481">
              <w:rPr>
                <w:rFonts w:ascii="Arial" w:hAnsi="Arial" w:eastAsia="Arial" w:cs="Arial"/>
                <w:sz w:val="24"/>
                <w:szCs w:val="24"/>
              </w:rPr>
              <w:t>1.Sistema verifica que os dados são in</w:t>
            </w:r>
            <w:r w:rsidRPr="5BC9D129" w:rsidR="2F158481">
              <w:rPr>
                <w:rFonts w:ascii="Arial" w:hAnsi="Arial" w:eastAsia="Arial" w:cs="Arial"/>
                <w:sz w:val="24"/>
                <w:szCs w:val="24"/>
              </w:rPr>
              <w:t>válidos.</w:t>
            </w:r>
          </w:p>
          <w:p w:rsidR="664289FD" w:rsidP="10933427" w:rsidRDefault="664289FD" w14:paraId="2ED0703C" w14:textId="18162C93">
            <w:pPr>
              <w:pStyle w:val="Normal"/>
              <w:spacing w:before="0" w:beforeAutospacing="off" w:after="0" w:afterAutospacing="off"/>
              <w:ind w:firstLine="0"/>
              <w:rPr>
                <w:rFonts w:ascii="Arial" w:hAnsi="Arial" w:eastAsia="Arial" w:cs="Arial"/>
                <w:sz w:val="24"/>
                <w:szCs w:val="24"/>
              </w:rPr>
            </w:pPr>
            <w:r w:rsidRPr="5BC9D129" w:rsidR="2F158481">
              <w:rPr>
                <w:rFonts w:ascii="Arial" w:hAnsi="Arial" w:eastAsia="Arial" w:cs="Arial"/>
                <w:sz w:val="24"/>
                <w:szCs w:val="24"/>
              </w:rPr>
              <w:t>2.Sistema recusa o pedido.</w:t>
            </w:r>
          </w:p>
        </w:tc>
      </w:tr>
      <w:tr w:rsidR="664289FD" w:rsidTr="277481E3" w14:paraId="017A81B6">
        <w:trPr>
          <w:trHeight w:val="300"/>
        </w:trPr>
        <w:tc>
          <w:tcPr>
            <w:tcW w:w="9055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371A900" w:rsidRDefault="664289FD" w14:paraId="4EFADA7E" w14:textId="27280949">
            <w:pPr>
              <w:pStyle w:val="Normal"/>
              <w:spacing w:before="0" w:beforeAutospacing="off" w:after="0" w:afterAutospacing="off"/>
              <w:ind w:firstLine="0"/>
              <w:jc w:val="center"/>
            </w:pPr>
            <w:r w:rsidRPr="6371A900" w:rsidR="6BD6DB9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           </w:t>
            </w:r>
            <w:r w:rsidRPr="6371A900" w:rsidR="2674E57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Cenário de Exceção – “</w:t>
            </w:r>
            <w:r w:rsidRPr="6371A900" w:rsidR="03177197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Cliente menor de idade</w:t>
            </w:r>
            <w:r w:rsidRPr="6371A900" w:rsidR="2674E57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”</w:t>
            </w:r>
          </w:p>
        </w:tc>
      </w:tr>
      <w:tr w:rsidR="664289FD" w:rsidTr="277481E3" w14:paraId="0992290A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371A900" w:rsidRDefault="664289FD" w14:paraId="49348A62" w14:textId="1C56175B">
            <w:pPr>
              <w:spacing w:before="0" w:beforeAutospacing="off" w:after="0" w:afterAutospacing="off"/>
              <w:ind w:firstLine="0"/>
              <w:jc w:val="center"/>
            </w:pPr>
            <w:r w:rsidRPr="6371A900" w:rsidR="2674E57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Ator</w:t>
            </w:r>
          </w:p>
        </w:tc>
        <w:tc>
          <w:tcPr>
            <w:tcW w:w="45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64289FD" w:rsidP="6371A900" w:rsidRDefault="664289FD" w14:paraId="6AAD91AD" w14:textId="2A33A83A">
            <w:pPr>
              <w:spacing w:before="0" w:beforeAutospacing="off" w:after="0" w:afterAutospacing="off"/>
              <w:ind w:firstLine="0"/>
              <w:jc w:val="center"/>
            </w:pPr>
            <w:r w:rsidRPr="6371A900" w:rsidR="2674E57A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Sistema</w:t>
            </w:r>
          </w:p>
        </w:tc>
      </w:tr>
      <w:tr w:rsidR="664289FD" w:rsidTr="277481E3" w14:paraId="1097FD31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54A45255" w:rsidRDefault="664289FD" w14:paraId="77B88335" w14:textId="2EE4A709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 w:firstLine="851"/>
              <w:jc w:val="right"/>
              <w:rPr>
                <w:rFonts w:ascii="Arial" w:hAnsi="Arial" w:eastAsia="Arial" w:cs="Arial"/>
                <w:sz w:val="24"/>
                <w:szCs w:val="24"/>
              </w:rPr>
            </w:pPr>
            <w:r w:rsidRPr="54A45255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5F877AE" w:rsidRDefault="664289FD" w14:paraId="5E192C9A" w14:textId="2FEC707D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 w:firstLine="0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5F877AE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5F877AE" w:rsidR="267DA115">
              <w:rPr>
                <w:rFonts w:ascii="Arial" w:hAnsi="Arial" w:eastAsia="Arial" w:cs="Arial"/>
                <w:sz w:val="24"/>
                <w:szCs w:val="24"/>
              </w:rPr>
              <w:t>1.</w:t>
            </w:r>
            <w:r w:rsidRPr="65F877AE" w:rsidR="5FD1058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Comunicar que a idade é invalida</w:t>
            </w:r>
          </w:p>
          <w:p w:rsidR="664289FD" w:rsidP="65F877AE" w:rsidRDefault="664289FD" w14:paraId="4A412AD9" w14:textId="4CCBCBF1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 w:firstLine="0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5F877AE" w:rsidR="0C85543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2.Recusar</w:t>
            </w:r>
            <w:r w:rsidRPr="65F877AE" w:rsidR="0C85543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65F877AE" w:rsidR="0C85543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 w:eastAsia="pt-BR" w:bidi="ar-SA"/>
              </w:rPr>
              <w:t>cadastro</w:t>
            </w:r>
            <w:r w:rsidRPr="65F877AE" w:rsidR="0C85543E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.</w:t>
            </w:r>
          </w:p>
          <w:p w:rsidR="664289FD" w:rsidP="65F877AE" w:rsidRDefault="664289FD" w14:paraId="0C33BC94" w14:textId="72557896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righ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  <w:p w:rsidR="664289FD" w:rsidP="7232D9C9" w:rsidRDefault="664289FD" w14:paraId="30E7814E" w14:textId="7D188E31">
            <w:pPr>
              <w:pStyle w:val="Normal"/>
              <w:suppressLineNumbers w:val="0"/>
              <w:spacing w:before="0" w:beforeAutospacing="off" w:after="0" w:afterAutospacing="off" w:line="360" w:lineRule="auto"/>
              <w:ind w:left="0" w:right="0" w:firstLine="851"/>
              <w:jc w:val="right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664289FD" w:rsidTr="277481E3" w14:paraId="7000BCD2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3A9338EE" w14:textId="7E7D5B16">
            <w:pPr>
              <w:spacing w:before="0" w:beforeAutospacing="off" w:after="0" w:afterAutospacing="off"/>
            </w:pPr>
            <w:r w:rsidRPr="664289FD" w:rsidR="664289FD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64289FD" w:rsidP="664289FD" w:rsidRDefault="664289FD" w14:paraId="57549B0B" w14:textId="3C8CEBED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</w:tbl>
    <w:p w:rsidR="19EA7598" w:rsidP="7EA05BB3" w:rsidRDefault="19EA7598" w14:paraId="0D2B6020" w14:textId="375F06C8">
      <w:pPr>
        <w:pStyle w:val="Normal"/>
        <w:spacing w:after="160" w:line="256" w:lineRule="auto"/>
        <w:rPr>
          <w:rFonts w:ascii="Times New Roman" w:hAnsi="Times New Roman" w:eastAsia="Times New Roman" w:cs="Times New Roman"/>
          <w:noProof w:val="0"/>
          <w:lang w:val="pt-BR"/>
        </w:rPr>
      </w:pPr>
    </w:p>
    <w:p w:rsidR="7DF301AA" w:rsidP="7DF301AA" w:rsidRDefault="7DF301AA" w14:paraId="337F27EF" w14:textId="59320584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DF301AA" w:rsidP="7DF301AA" w:rsidRDefault="7DF301AA" w14:paraId="6D8C7DD5" w14:textId="1C678475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DF301AA" w:rsidP="7DF301AA" w:rsidRDefault="7DF301AA" w14:paraId="427904DB" w14:textId="11681A7E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DF301AA" w:rsidP="7DF301AA" w:rsidRDefault="7DF301AA" w14:paraId="6F9FCB23" w14:textId="4D887AE4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DF301AA" w:rsidP="7DF301AA" w:rsidRDefault="7DF301AA" w14:paraId="0CFD8980" w14:textId="72E45154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DF301AA" w:rsidP="7DF301AA" w:rsidRDefault="7DF301AA" w14:paraId="446DFD3D" w14:textId="0E8B4067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DF301AA" w:rsidP="7DF301AA" w:rsidRDefault="7DF301AA" w14:paraId="3BAF2ACF" w14:textId="409F0871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DF301AA" w:rsidP="7DF301AA" w:rsidRDefault="7DF301AA" w14:paraId="541C7485" w14:textId="0469D900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7DF301AA" w:rsidP="5481B9D4" w:rsidRDefault="7DF301AA" w14:paraId="5F4612A4" w14:textId="37084F08">
      <w:pPr>
        <w:pStyle w:val="Normal"/>
        <w:spacing w:after="160" w:line="259" w:lineRule="auto"/>
        <w:ind w:firstLine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19EA7598" w:rsidP="7DF301AA" w:rsidRDefault="19EA7598" w14:paraId="5AF1B21F" w14:textId="75A9226F">
      <w:pPr>
        <w:spacing w:after="160" w:line="256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5B315BC" w:rsidP="642CA6DE" w:rsidRDefault="45B315BC" w14:paraId="697063ED" w14:textId="5A26AF48">
      <w:pPr>
        <w:spacing w:after="160" w:line="256" w:lineRule="auto"/>
        <w:ind w:left="2836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42CA6DE" w:rsidR="45B315B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Pesquisa cliente:</w:t>
      </w:r>
    </w:p>
    <w:p w:rsidR="45B315BC" w:rsidP="2E62258F" w:rsidRDefault="45B315BC" w14:paraId="19B8B2C5" w14:textId="429CDCE1">
      <w:pPr>
        <w:pStyle w:val="Normal"/>
        <w:ind w:firstLine="0"/>
        <w:rPr>
          <w:rFonts w:ascii="Times New Roman" w:hAnsi="Times New Roman" w:eastAsia="Times New Roman" w:cs="Times New Roman"/>
        </w:rPr>
      </w:pPr>
      <w:r w:rsidR="45B315BC">
        <w:drawing>
          <wp:inline wp14:editId="424809FB" wp14:anchorId="0196FC2B">
            <wp:extent cx="5753098" cy="2257425"/>
            <wp:effectExtent l="0" t="0" r="0" b="0"/>
            <wp:docPr id="1876375071" name="" descr="Diagrama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201dbd524d41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19EA7598" w:rsidP="2E62258F" w:rsidRDefault="19EA7598" w14:paraId="0110AA41" w14:textId="60B4C182">
      <w:pPr>
        <w:ind w:firstLine="0"/>
        <w:jc w:val="center"/>
        <w:rPr>
          <w:rFonts w:ascii="Times New Roman" w:hAnsi="Times New Roman" w:eastAsia="Times New Roman" w:cs="Times New Roman"/>
        </w:rPr>
      </w:pPr>
    </w:p>
    <w:p w:rsidR="45B315BC" w:rsidP="2E62258F" w:rsidRDefault="45B315BC" w14:paraId="002BEB18" w14:textId="77FA873C">
      <w:pPr>
        <w:ind w:firstLine="0"/>
        <w:jc w:val="center"/>
        <w:rPr>
          <w:rFonts w:ascii="Times New Roman" w:hAnsi="Times New Roman" w:eastAsia="Times New Roman" w:cs="Times New Roman"/>
        </w:rPr>
      </w:pPr>
      <w:r w:rsidRPr="13843DC7" w:rsidR="45B315BC">
        <w:rPr>
          <w:rFonts w:ascii="Times New Roman" w:hAnsi="Times New Roman" w:eastAsia="Times New Roman" w:cs="Times New Roman"/>
        </w:rPr>
        <w:t>Fonte: Autoria própria.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27"/>
        <w:gridCol w:w="4528"/>
      </w:tblGrid>
      <w:tr w:rsidR="3F928CA6" w:rsidTr="277481E3" w14:paraId="731C0C61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73CA40E3" w14:textId="6C2943A0">
            <w:pPr>
              <w:spacing w:before="0" w:beforeAutospacing="off" w:after="0" w:afterAutospacing="off"/>
              <w:ind w:firstLine="0"/>
              <w:jc w:val="center"/>
            </w:pPr>
            <w:r w:rsidRPr="3F928CA6" w:rsidR="3F928CA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Nome do Caso de Uso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65F877AE" w:rsidRDefault="3F928CA6" w14:paraId="650878C6" w14:textId="05AECC63">
            <w:pPr>
              <w:spacing w:before="0" w:beforeAutospacing="off" w:after="160" w:afterAutospacing="off" w:line="257" w:lineRule="auto"/>
              <w:ind w:firstLine="0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pt-BR"/>
              </w:rPr>
            </w:pPr>
            <w:r w:rsidRPr="65F877AE" w:rsidR="12234CA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8"/>
                <w:szCs w:val="28"/>
                <w:lang w:val="pt-BR"/>
              </w:rPr>
              <w:t xml:space="preserve">             CU02– Listar Cliente</w:t>
            </w:r>
          </w:p>
          <w:p w:rsidR="3F928CA6" w:rsidP="3E78C938" w:rsidRDefault="3F928CA6" w14:paraId="7D1B19CA" w14:textId="00039AFA">
            <w:pPr>
              <w:pStyle w:val="Normal"/>
              <w:spacing w:before="0" w:beforeAutospacing="off" w:after="0" w:afterAutospacing="off"/>
              <w:ind w:firstLine="0"/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</w:tc>
      </w:tr>
      <w:tr w:rsidR="3F928CA6" w:rsidTr="277481E3" w14:paraId="5F9352FF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3E1FCCEF" w14:textId="3D06D6EE">
            <w:pPr>
              <w:spacing w:before="0" w:beforeAutospacing="off" w:after="0" w:afterAutospacing="off"/>
            </w:pPr>
            <w:r w:rsidRPr="3F928CA6" w:rsidR="3F928CA6">
              <w:rPr>
                <w:rFonts w:ascii="Arial" w:hAnsi="Arial" w:eastAsia="Arial" w:cs="Arial"/>
                <w:sz w:val="24"/>
                <w:szCs w:val="24"/>
              </w:rPr>
              <w:t>Ator Principal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6371A900" w:rsidRDefault="3F928CA6" w14:paraId="3FB114EC" w14:textId="10B9EE8C">
            <w:pPr>
              <w:pStyle w:val="Normal"/>
              <w:spacing w:before="0" w:beforeAutospacing="off" w:after="0" w:afterAutospacing="off"/>
              <w:ind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371A900" w:rsidR="2A42E8F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Gerente</w:t>
            </w:r>
          </w:p>
        </w:tc>
      </w:tr>
      <w:tr w:rsidR="3F928CA6" w:rsidTr="277481E3" w14:paraId="11E6DDC6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4E0B84E0" w14:textId="76F3C069">
            <w:pPr>
              <w:spacing w:before="0" w:beforeAutospacing="off" w:after="0" w:afterAutospacing="off"/>
            </w:pPr>
            <w:r w:rsidRPr="3F928CA6" w:rsidR="3F928CA6">
              <w:rPr>
                <w:rFonts w:ascii="Arial" w:hAnsi="Arial" w:eastAsia="Arial" w:cs="Arial"/>
                <w:sz w:val="24"/>
                <w:szCs w:val="24"/>
              </w:rPr>
              <w:t>Atores Secundários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6371A900" w:rsidRDefault="3F928CA6" w14:paraId="547F39D1" w14:textId="6813C88A">
            <w:pPr>
              <w:pStyle w:val="Normal"/>
              <w:spacing w:before="0" w:beforeAutospacing="off" w:after="0" w:afterAutospacing="off"/>
              <w:ind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371A900" w:rsidR="2355B8A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Corretor</w:t>
            </w:r>
          </w:p>
        </w:tc>
      </w:tr>
      <w:tr w:rsidR="3F928CA6" w:rsidTr="277481E3" w14:paraId="1612EDBE">
        <w:trPr>
          <w:trHeight w:val="1065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0CB85E13" w:rsidP="0CB85E13" w:rsidRDefault="0CB85E13" w14:paraId="1CD31F3C" w14:textId="2990AFFB">
            <w:pPr>
              <w:spacing w:before="0" w:beforeAutospacing="off" w:after="0" w:afterAutospacing="off"/>
              <w:ind w:firstLine="0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</w:p>
          <w:p w:rsidR="3F928CA6" w:rsidP="23037BDD" w:rsidRDefault="3F928CA6" w14:paraId="5D74255E" w14:textId="2591AF61">
            <w:pPr>
              <w:spacing w:before="0" w:beforeAutospacing="off" w:after="0" w:afterAutospacing="off"/>
              <w:ind w:firstLine="0"/>
              <w:jc w:val="center"/>
            </w:pPr>
            <w:r w:rsidRPr="65F877AE" w:rsidR="3F928CA6">
              <w:rPr>
                <w:rFonts w:ascii="Arial" w:hAnsi="Arial" w:eastAsia="Arial" w:cs="Arial"/>
                <w:sz w:val="24"/>
                <w:szCs w:val="24"/>
              </w:rPr>
              <w:t>Resumo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277481E3" w:rsidRDefault="3F928CA6" w14:paraId="64822409" w14:textId="6E7E812C">
            <w:pPr>
              <w:pStyle w:val="Normal"/>
              <w:spacing w:before="0" w:beforeAutospacing="off" w:after="160" w:afterAutospacing="off" w:line="256" w:lineRule="auto"/>
              <w:ind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77481E3" w:rsidR="57E1D18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Descreve etapas do corretor e gerente para listar os clientes</w:t>
            </w:r>
            <w:r w:rsidRPr="277481E3" w:rsidR="076AD66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.</w:t>
            </w:r>
          </w:p>
        </w:tc>
      </w:tr>
      <w:tr w:rsidR="3F928CA6" w:rsidTr="277481E3" w14:paraId="4A6679F4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6B61AF6D" w14:textId="608BB6B7">
            <w:pPr>
              <w:spacing w:before="0" w:beforeAutospacing="off" w:after="0" w:afterAutospacing="off"/>
            </w:pPr>
            <w:r w:rsidRPr="3F928CA6" w:rsidR="3F928CA6">
              <w:rPr>
                <w:rFonts w:ascii="Arial" w:hAnsi="Arial" w:eastAsia="Arial" w:cs="Arial"/>
                <w:sz w:val="24"/>
                <w:szCs w:val="24"/>
              </w:rPr>
              <w:t>Pré-condições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277481E3" w:rsidRDefault="3F928CA6" w14:paraId="65F1DDD9" w14:textId="610EA2F9">
            <w:pPr>
              <w:pStyle w:val="Normal"/>
              <w:spacing w:before="0" w:beforeAutospacing="off" w:after="0" w:afterAutospacing="off"/>
              <w:ind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77481E3" w:rsidR="7E51CA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Ator estar logado</w:t>
            </w:r>
            <w:r w:rsidRPr="277481E3" w:rsidR="076AD66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.</w:t>
            </w:r>
          </w:p>
        </w:tc>
      </w:tr>
      <w:tr w:rsidR="3F928CA6" w:rsidTr="277481E3" w14:paraId="3D87C6C3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7CBAD892" w14:textId="2E6EC3D2">
            <w:pPr>
              <w:spacing w:before="0" w:beforeAutospacing="off" w:after="0" w:afterAutospacing="off"/>
            </w:pPr>
            <w:r w:rsidRPr="3F928CA6" w:rsidR="3F928CA6">
              <w:rPr>
                <w:rFonts w:ascii="Arial" w:hAnsi="Arial" w:eastAsia="Arial" w:cs="Arial"/>
                <w:sz w:val="24"/>
                <w:szCs w:val="24"/>
              </w:rPr>
              <w:t>Pós-condições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0F4DE168" w14:textId="640EAC55">
            <w:pPr>
              <w:spacing w:before="0" w:beforeAutospacing="off" w:after="0" w:afterAutospacing="off"/>
            </w:pPr>
            <w:r w:rsidRPr="3F928CA6" w:rsidR="3F928CA6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3F928CA6" w:rsidTr="277481E3" w14:paraId="4F9CDA62">
        <w:trPr>
          <w:trHeight w:val="300"/>
        </w:trPr>
        <w:tc>
          <w:tcPr>
            <w:tcW w:w="9055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6371A900" w:rsidRDefault="3F928CA6" w14:paraId="28753B60" w14:textId="12D38CEB">
            <w:pPr>
              <w:spacing w:before="0" w:beforeAutospacing="off" w:after="0" w:afterAutospacing="off"/>
              <w:ind w:firstLine="0"/>
              <w:jc w:val="center"/>
            </w:pPr>
            <w:r w:rsidRPr="6371A900" w:rsidR="674A068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Cenário Principal</w:t>
            </w:r>
          </w:p>
        </w:tc>
      </w:tr>
      <w:tr w:rsidR="3F928CA6" w:rsidTr="277481E3" w14:paraId="15B8B82A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6371A900" w:rsidRDefault="3F928CA6" w14:paraId="4B1B6CED" w14:textId="3274C3AE">
            <w:pPr>
              <w:spacing w:before="0" w:beforeAutospacing="off" w:after="0" w:afterAutospacing="off"/>
              <w:ind w:firstLine="0"/>
              <w:jc w:val="center"/>
            </w:pPr>
            <w:r w:rsidRPr="6371A900" w:rsidR="674A068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Ator</w:t>
            </w:r>
          </w:p>
        </w:tc>
        <w:tc>
          <w:tcPr>
            <w:tcW w:w="45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6371A900" w:rsidRDefault="3F928CA6" w14:paraId="0AAB846E" w14:textId="0A2DD127">
            <w:pPr>
              <w:spacing w:before="0" w:beforeAutospacing="off" w:after="0" w:afterAutospacing="off"/>
              <w:ind w:firstLine="0"/>
              <w:jc w:val="center"/>
            </w:pPr>
            <w:r w:rsidRPr="6371A900" w:rsidR="674A068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Sistema</w:t>
            </w:r>
          </w:p>
        </w:tc>
      </w:tr>
      <w:tr w:rsidR="3F928CA6" w:rsidTr="277481E3" w14:paraId="07936F0B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57A0805F" w:rsidRDefault="3F928CA6" w14:paraId="0FFD7646" w14:textId="47F48D21">
            <w:pPr>
              <w:pStyle w:val="Normal"/>
              <w:spacing w:before="0" w:beforeAutospacing="off" w:after="160" w:afterAutospacing="off" w:line="256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7A0805F" w:rsidR="07A3E8B4">
              <w:rPr>
                <w:rFonts w:ascii="Arial" w:hAnsi="Arial" w:eastAsia="Arial" w:cs="Arial"/>
                <w:sz w:val="24"/>
                <w:szCs w:val="24"/>
              </w:rPr>
              <w:t>1</w:t>
            </w:r>
            <w:r w:rsidRPr="57A0805F" w:rsidR="07A3E8B4">
              <w:rPr>
                <w:rFonts w:ascii="Arial" w:hAnsi="Arial" w:eastAsia="Arial" w:cs="Arial"/>
                <w:sz w:val="24"/>
                <w:szCs w:val="24"/>
              </w:rPr>
              <w:t>.</w:t>
            </w:r>
            <w:r w:rsidRPr="57A0805F" w:rsidR="0E063D18">
              <w:rPr>
                <w:rFonts w:ascii="Arial" w:hAnsi="Arial" w:eastAsia="Arial" w:cs="Arial"/>
                <w:sz w:val="24"/>
                <w:szCs w:val="24"/>
              </w:rPr>
              <w:t>O</w:t>
            </w:r>
            <w:r w:rsidRPr="57A0805F" w:rsidR="674A0683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57A0805F" w:rsidR="3FD5E0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funcionário busca os</w:t>
            </w:r>
          </w:p>
          <w:p w:rsidR="3F928CA6" w:rsidP="6371A900" w:rsidRDefault="3F928CA6" w14:paraId="3B70043C" w14:textId="33499424">
            <w:pPr>
              <w:spacing w:before="0" w:beforeAutospacing="off" w:after="160" w:afterAutospacing="off" w:line="256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371A900" w:rsidR="3F4D41C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c</w:t>
            </w:r>
            <w:r w:rsidRPr="6371A900" w:rsidR="3FD5E0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lientes, ou informa o</w:t>
            </w:r>
            <w:r w:rsidRPr="6371A900" w:rsidR="338991CC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6371A900" w:rsidR="3FD5E00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id de um cliente.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6371A900" w:rsidRDefault="3F928CA6" w14:paraId="7B580B09" w14:textId="716A0B01">
            <w:pPr>
              <w:spacing w:before="0" w:beforeAutospacing="off" w:after="0" w:afterAutospacing="off"/>
              <w:jc w:val="left"/>
            </w:pPr>
            <w:r w:rsidRPr="6371A900" w:rsidR="674A0683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3F928CA6" w:rsidTr="277481E3" w14:paraId="5D02B5D8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6371A900" w:rsidRDefault="3F928CA6" w14:paraId="26F69CA3" w14:textId="71F0E2BC">
            <w:pPr>
              <w:spacing w:before="0" w:beforeAutospacing="off" w:after="0" w:afterAutospacing="off"/>
              <w:jc w:val="left"/>
            </w:pPr>
            <w:r w:rsidRPr="6371A900" w:rsidR="674A0683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6371A900" w:rsidRDefault="3F928CA6" w14:paraId="5A9DA955" w14:textId="666567DD">
            <w:pPr>
              <w:pStyle w:val="Normal"/>
              <w:spacing w:before="0" w:beforeAutospacing="off" w:after="0" w:afterAutospacing="off"/>
              <w:ind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371A900" w:rsidR="0D94A38E">
              <w:rPr>
                <w:rFonts w:ascii="Arial" w:hAnsi="Arial" w:eastAsia="Arial" w:cs="Arial"/>
                <w:sz w:val="24"/>
                <w:szCs w:val="24"/>
              </w:rPr>
              <w:t>2.</w:t>
            </w:r>
            <w:r w:rsidRPr="6371A900" w:rsidR="674A0683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6371A900" w:rsidR="57C9FAD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Sistema carrega clientes.</w:t>
            </w:r>
          </w:p>
        </w:tc>
      </w:tr>
      <w:tr w:rsidR="3F928CA6" w:rsidTr="277481E3" w14:paraId="08779C4D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6371A900" w:rsidRDefault="3F928CA6" w14:paraId="38E96681" w14:textId="29F4832C">
            <w:pPr>
              <w:spacing w:before="0" w:beforeAutospacing="off" w:after="0" w:afterAutospacing="off"/>
              <w:jc w:val="left"/>
            </w:pPr>
            <w:r w:rsidRPr="6371A900" w:rsidR="674A0683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277481E3" w:rsidRDefault="3F928CA6" w14:paraId="1EA7430F" w14:textId="2E473C1B">
            <w:pPr>
              <w:pStyle w:val="Normal"/>
              <w:spacing w:before="0" w:beforeAutospacing="off" w:after="160" w:afterAutospacing="off" w:line="256" w:lineRule="auto"/>
              <w:ind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277481E3" w:rsidR="65A92DA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3.Sistema retorna a pesquisa</w:t>
            </w:r>
            <w:r w:rsidRPr="277481E3" w:rsidR="1694B12D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.</w:t>
            </w:r>
          </w:p>
        </w:tc>
      </w:tr>
      <w:tr w:rsidR="3F928CA6" w:rsidTr="277481E3" w14:paraId="04A3EC95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74E990A5" w14:textId="3FE58370">
            <w:pPr>
              <w:spacing w:before="0" w:beforeAutospacing="off" w:after="0" w:afterAutospacing="off"/>
              <w:jc w:val="right"/>
            </w:pPr>
            <w:r w:rsidRPr="3F928CA6" w:rsidR="3F928CA6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  <w:p w:rsidR="3F928CA6" w:rsidP="3F928CA6" w:rsidRDefault="3F928CA6" w14:paraId="0C943AAD" w14:textId="33AC1E7A">
            <w:pPr>
              <w:spacing w:before="0" w:beforeAutospacing="off" w:after="0" w:afterAutospacing="off"/>
            </w:pPr>
            <w:r w:rsidRPr="3F928CA6" w:rsidR="3F928CA6">
              <w:rPr>
                <w:rFonts w:ascii="Arial" w:hAnsi="Arial" w:eastAsia="Arial" w:cs="Arial"/>
                <w:sz w:val="24"/>
                <w:szCs w:val="24"/>
              </w:rPr>
              <w:t>Restrições/Validações</w:t>
            </w:r>
          </w:p>
          <w:p w:rsidR="3F928CA6" w:rsidP="3F928CA6" w:rsidRDefault="3F928CA6" w14:paraId="6788E53A" w14:textId="0CC1615A">
            <w:pPr>
              <w:spacing w:before="0" w:beforeAutospacing="off" w:after="0" w:afterAutospacing="off"/>
            </w:pPr>
            <w:r w:rsidRPr="3F928CA6" w:rsidR="3F928CA6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57A0805F" w:rsidRDefault="3F928CA6" w14:paraId="3C47C655" w14:textId="3DAD3EA4">
            <w:pPr>
              <w:pStyle w:val="Normal"/>
              <w:spacing w:before="0" w:beforeAutospacing="off" w:after="160" w:afterAutospacing="off" w:line="256" w:lineRule="auto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57A0805F" w:rsidR="52FA51A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Deve ter clientes cadastrados.</w:t>
            </w:r>
          </w:p>
          <w:p w:rsidR="3F928CA6" w:rsidP="3F928CA6" w:rsidRDefault="3F928CA6" w14:paraId="60377C2A" w14:textId="4D190136">
            <w:pPr>
              <w:spacing w:before="0" w:beforeAutospacing="off" w:after="0" w:afterAutospacing="off"/>
            </w:pPr>
            <w:r w:rsidRPr="65F877AE" w:rsidR="3F928CA6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3F928CA6" w:rsidTr="277481E3" w14:paraId="7EBC624D">
        <w:trPr>
          <w:trHeight w:val="300"/>
        </w:trPr>
        <w:tc>
          <w:tcPr>
            <w:tcW w:w="9055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74B4D7DC" w14:textId="5FAF1454">
            <w:pPr>
              <w:spacing w:before="0" w:beforeAutospacing="off" w:after="0" w:afterAutospacing="off"/>
              <w:jc w:val="center"/>
            </w:pPr>
            <w:r w:rsidRPr="3F928CA6" w:rsidR="3F928CA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Cenário Alternativo – “Cenário”</w:t>
            </w:r>
          </w:p>
        </w:tc>
      </w:tr>
      <w:tr w:rsidR="3F928CA6" w:rsidTr="277481E3" w14:paraId="3BD6CE23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035FACDB" w:rsidRDefault="3F928CA6" w14:paraId="4CC1C7CB" w14:textId="6762347F">
            <w:pPr>
              <w:spacing w:before="0" w:beforeAutospacing="off" w:after="0" w:afterAutospacing="off"/>
              <w:ind w:firstLine="0"/>
              <w:jc w:val="center"/>
            </w:pPr>
            <w:r w:rsidRPr="035FACDB" w:rsidR="3F928CA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Ator</w:t>
            </w:r>
          </w:p>
        </w:tc>
        <w:tc>
          <w:tcPr>
            <w:tcW w:w="45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035FACDB" w:rsidRDefault="3F928CA6" w14:paraId="4FC89D15" w14:textId="7D8D718F">
            <w:pPr>
              <w:spacing w:before="0" w:beforeAutospacing="off" w:after="0" w:afterAutospacing="off"/>
              <w:ind w:firstLine="0"/>
              <w:jc w:val="center"/>
            </w:pPr>
            <w:r w:rsidRPr="035FACDB" w:rsidR="3F928CA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Sistema</w:t>
            </w:r>
          </w:p>
        </w:tc>
      </w:tr>
      <w:tr w:rsidR="3F928CA6" w:rsidTr="277481E3" w14:paraId="1697B5FA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66652FF8" w14:textId="33210CC3">
            <w:pPr>
              <w:spacing w:before="0" w:beforeAutospacing="off" w:after="0" w:afterAutospacing="off"/>
            </w:pPr>
            <w:r w:rsidRPr="3F928CA6" w:rsidR="3F928CA6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542B794B" w14:textId="41DF29FA">
            <w:pPr>
              <w:spacing w:before="0" w:beforeAutospacing="off" w:after="0" w:afterAutospacing="off"/>
            </w:pPr>
            <w:r w:rsidRPr="3F928CA6" w:rsidR="3F928CA6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3F928CA6" w:rsidTr="277481E3" w14:paraId="3438C268">
        <w:trPr>
          <w:trHeight w:val="300"/>
        </w:trPr>
        <w:tc>
          <w:tcPr>
            <w:tcW w:w="9055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11CC0A25" w14:textId="23D85C25">
            <w:pPr>
              <w:spacing w:before="0" w:beforeAutospacing="off" w:after="0" w:afterAutospacing="off"/>
              <w:jc w:val="center"/>
            </w:pPr>
            <w:r w:rsidRPr="3F928CA6" w:rsidR="3F928CA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Cenário de Exceção – “Exceção”</w:t>
            </w:r>
          </w:p>
        </w:tc>
      </w:tr>
      <w:tr w:rsidR="3F928CA6" w:rsidTr="277481E3" w14:paraId="0DF150C7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035FACDB" w:rsidRDefault="3F928CA6" w14:paraId="305AB7C2" w14:textId="6B53A90F">
            <w:pPr>
              <w:spacing w:before="0" w:beforeAutospacing="off" w:after="0" w:afterAutospacing="off"/>
              <w:ind w:firstLine="0"/>
              <w:jc w:val="center"/>
            </w:pPr>
            <w:r w:rsidRPr="035FACDB" w:rsidR="3F928CA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Ator</w:t>
            </w:r>
          </w:p>
        </w:tc>
        <w:tc>
          <w:tcPr>
            <w:tcW w:w="45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F928CA6" w:rsidP="035FACDB" w:rsidRDefault="3F928CA6" w14:paraId="0957CF2E" w14:textId="2A33A83A">
            <w:pPr>
              <w:spacing w:before="0" w:beforeAutospacing="off" w:after="0" w:afterAutospacing="off"/>
              <w:ind w:firstLine="0"/>
              <w:jc w:val="center"/>
            </w:pPr>
            <w:r w:rsidRPr="035FACDB" w:rsidR="3F928CA6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Sistema</w:t>
            </w:r>
          </w:p>
        </w:tc>
      </w:tr>
      <w:tr w:rsidR="3F928CA6" w:rsidTr="277481E3" w14:paraId="342F0233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5D6D2CAC" w14:textId="4B9E4A5F">
            <w:pPr>
              <w:spacing w:before="0" w:beforeAutospacing="off" w:after="0" w:afterAutospacing="off"/>
            </w:pPr>
            <w:r w:rsidRPr="3F928CA6" w:rsidR="3F928CA6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1E861DCB" w14:textId="17125F76">
            <w:pPr>
              <w:spacing w:before="0" w:beforeAutospacing="off" w:after="0" w:afterAutospacing="off"/>
            </w:pPr>
            <w:r w:rsidRPr="3F928CA6" w:rsidR="3F928CA6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3F928CA6" w:rsidTr="277481E3" w14:paraId="54FB8E8A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04862DAE" w14:textId="7E7D5B16">
            <w:pPr>
              <w:spacing w:before="0" w:beforeAutospacing="off" w:after="0" w:afterAutospacing="off"/>
            </w:pPr>
            <w:r w:rsidRPr="3F928CA6" w:rsidR="3F928CA6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F928CA6" w:rsidP="3F928CA6" w:rsidRDefault="3F928CA6" w14:paraId="4ACDF046" w14:textId="3C8CEBED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</w:tbl>
    <w:p w:rsidR="19EA7598" w:rsidP="2E62258F" w:rsidRDefault="19EA7598" w14:paraId="38DB25FF" w14:textId="066885FD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</w:p>
    <w:p w:rsidR="19EA7598" w:rsidP="40A6F4A8" w:rsidRDefault="19EA7598" w14:paraId="3B4898B9" w14:textId="6EE3DD5D">
      <w:pPr>
        <w:pStyle w:val="Normal"/>
        <w:spacing w:after="160" w:line="256" w:lineRule="auto"/>
        <w:ind w:left="2836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0A6F4A8" w:rsidR="0550E27F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Intermedia Imóvel:</w:t>
      </w:r>
    </w:p>
    <w:p w:rsidR="45B315BC" w:rsidP="338087E0" w:rsidRDefault="45B315BC" w14:paraId="224FE99F" w14:textId="0713D833">
      <w:pPr>
        <w:pStyle w:val="Normal"/>
        <w:spacing w:before="0" w:beforeAutospacing="off" w:after="160" w:afterAutospacing="off" w:line="254" w:lineRule="auto"/>
        <w:ind w:firstLine="0"/>
        <w:jc w:val="left"/>
        <w:rPr>
          <w:rFonts w:ascii="Times New Roman" w:hAnsi="Times New Roman" w:eastAsia="Times New Roman" w:cs="Times New Roman"/>
        </w:rPr>
      </w:pPr>
      <w:r w:rsidR="45B315BC">
        <w:drawing>
          <wp:inline wp14:editId="1C8FE8AA" wp14:anchorId="4B4A3725">
            <wp:extent cx="5762626" cy="2066924"/>
            <wp:effectExtent l="0" t="0" r="0" b="0"/>
            <wp:docPr id="1002294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6b667c630413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206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27"/>
        <w:gridCol w:w="4528"/>
      </w:tblGrid>
      <w:tr w:rsidR="338087E0" w:rsidTr="1DBD28CD" w14:paraId="273C4290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338087E0" w:rsidRDefault="338087E0" w14:paraId="68B8C2D2" w14:textId="6C2943A0">
            <w:pPr>
              <w:spacing w:before="0" w:beforeAutospacing="off" w:after="0" w:afterAutospacing="off"/>
              <w:ind w:firstLine="0"/>
              <w:jc w:val="center"/>
            </w:pPr>
            <w:r w:rsidRPr="338087E0" w:rsidR="338087E0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Nome do Caso de Uso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08364E4C" w:rsidP="338087E0" w:rsidRDefault="08364E4C" w14:paraId="13CF9B88" w14:textId="77A06D35">
            <w:pPr>
              <w:pStyle w:val="Normal"/>
              <w:spacing w:before="0" w:beforeAutospacing="off" w:after="160" w:afterAutospacing="off" w:line="257" w:lineRule="auto"/>
              <w:ind w:firstLine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000000" w:themeColor="text1" w:themeTint="FF" w:themeShade="FF"/>
                <w:sz w:val="28"/>
                <w:szCs w:val="28"/>
                <w:lang w:val="pt-BR"/>
              </w:rPr>
            </w:pPr>
            <w:r w:rsidRPr="338087E0" w:rsidR="08364E4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000000" w:themeColor="text1" w:themeTint="FF" w:themeShade="FF"/>
                <w:sz w:val="28"/>
                <w:szCs w:val="28"/>
                <w:lang w:val="pt-BR"/>
              </w:rPr>
              <w:t>CU03 – Intermediar Imóvel</w:t>
            </w:r>
          </w:p>
        </w:tc>
      </w:tr>
      <w:tr w:rsidR="338087E0" w:rsidTr="1DBD28CD" w14:paraId="73C0AD8A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338087E0" w:rsidRDefault="338087E0" w14:paraId="6305CFB4" w14:textId="3D06D6EE">
            <w:pPr>
              <w:spacing w:before="0" w:beforeAutospacing="off" w:after="0" w:afterAutospacing="off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>Ator Principal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6371A900" w:rsidRDefault="338087E0" w14:paraId="6ED2778D" w14:textId="3C2F708A">
            <w:pPr>
              <w:pStyle w:val="Normal"/>
              <w:spacing w:before="0" w:beforeAutospacing="off" w:after="0" w:afterAutospacing="off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371A900" w:rsidR="338087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Gerente</w:t>
            </w:r>
          </w:p>
        </w:tc>
      </w:tr>
      <w:tr w:rsidR="338087E0" w:rsidTr="1DBD28CD" w14:paraId="036CCD4A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338087E0" w:rsidRDefault="338087E0" w14:paraId="4DEC9148" w14:textId="76F3C069">
            <w:pPr>
              <w:spacing w:before="0" w:beforeAutospacing="off" w:after="0" w:afterAutospacing="off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>Atores Secundários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6371A900" w:rsidRDefault="338087E0" w14:paraId="23793292" w14:textId="2FC799DF">
            <w:pPr>
              <w:pStyle w:val="Normal"/>
              <w:spacing w:before="0" w:beforeAutospacing="off" w:after="0" w:afterAutospacing="off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371A900" w:rsidR="338087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Corretor</w:t>
            </w:r>
          </w:p>
        </w:tc>
      </w:tr>
      <w:tr w:rsidR="338087E0" w:rsidTr="1DBD28CD" w14:paraId="1FF6C465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338087E0" w:rsidRDefault="338087E0" w14:paraId="195AB208" w14:textId="49C49AA1">
            <w:pPr>
              <w:spacing w:before="0" w:beforeAutospacing="off" w:after="0" w:afterAutospacing="off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  <w:p w:rsidR="338087E0" w:rsidP="338087E0" w:rsidRDefault="338087E0" w14:paraId="4D024ECD" w14:textId="0CB934BE">
            <w:pPr>
              <w:spacing w:before="0" w:beforeAutospacing="off" w:after="0" w:afterAutospacing="off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>Resumo</w:t>
            </w:r>
          </w:p>
          <w:p w:rsidR="338087E0" w:rsidP="338087E0" w:rsidRDefault="338087E0" w14:paraId="53A54535" w14:textId="51F59622">
            <w:pPr>
              <w:spacing w:before="0" w:beforeAutospacing="off" w:after="0" w:afterAutospacing="off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65F877AE" w:rsidRDefault="338087E0" w14:paraId="3CFA699B" w14:textId="718955A2">
            <w:pPr>
              <w:spacing w:before="0" w:beforeAutospacing="off" w:after="160" w:afterAutospacing="off" w:line="254" w:lineRule="auto"/>
              <w:ind w:firstLine="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85AB256" w:rsidR="668CA81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Descreve etapas do gerente e corretor para intermediar um imóvel</w:t>
            </w:r>
            <w:r w:rsidRPr="085AB256" w:rsidR="1BCDC28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.</w:t>
            </w:r>
          </w:p>
        </w:tc>
      </w:tr>
      <w:tr w:rsidR="338087E0" w:rsidTr="1DBD28CD" w14:paraId="1FBCE3C8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338087E0" w:rsidRDefault="338087E0" w14:paraId="3687553D" w14:textId="608BB6B7">
            <w:pPr>
              <w:spacing w:before="0" w:beforeAutospacing="off" w:after="0" w:afterAutospacing="off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>Pré-condições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65F877AE" w:rsidRDefault="338087E0" w14:paraId="60811114" w14:textId="542D2ADF">
            <w:pPr>
              <w:pStyle w:val="Normal"/>
              <w:spacing w:before="0" w:beforeAutospacing="off" w:after="160" w:afterAutospacing="off" w:line="254" w:lineRule="auto"/>
              <w:ind w:firstLine="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85AB256" w:rsidR="3F894EA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Ator estar logado, dados do imóvel, dados do contrato</w:t>
            </w:r>
            <w:r w:rsidRPr="085AB256" w:rsidR="1BCDC283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.</w:t>
            </w:r>
          </w:p>
          <w:p w:rsidR="338087E0" w:rsidP="65F877AE" w:rsidRDefault="338087E0" w14:paraId="326322B0" w14:textId="164C7679">
            <w:pPr>
              <w:pStyle w:val="Normal"/>
              <w:spacing w:before="0" w:beforeAutospacing="off" w:after="0" w:afterAutospacing="off"/>
              <w:ind w:firstLine="0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</w:p>
        </w:tc>
      </w:tr>
      <w:tr w:rsidR="338087E0" w:rsidTr="1DBD28CD" w14:paraId="0ED4DAE1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338087E0" w:rsidRDefault="338087E0" w14:paraId="50E92FD1" w14:textId="2E6EC3D2">
            <w:pPr>
              <w:spacing w:before="0" w:beforeAutospacing="off" w:after="0" w:afterAutospacing="off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>Pós-condições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338087E0" w:rsidRDefault="338087E0" w14:paraId="5C873992" w14:textId="640EAC55">
            <w:pPr>
              <w:spacing w:before="0" w:beforeAutospacing="off" w:after="0" w:afterAutospacing="off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338087E0" w:rsidTr="1DBD28CD" w14:paraId="5BA7AD55">
        <w:trPr>
          <w:trHeight w:val="300"/>
        </w:trPr>
        <w:tc>
          <w:tcPr>
            <w:tcW w:w="9055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6371A900" w:rsidRDefault="338087E0" w14:paraId="5E12152F" w14:textId="12D38CEB">
            <w:pPr>
              <w:spacing w:before="0" w:beforeAutospacing="off" w:after="0" w:afterAutospacing="off"/>
              <w:ind w:firstLine="0"/>
              <w:jc w:val="center"/>
            </w:pPr>
            <w:r w:rsidRPr="6371A900" w:rsidR="338087E0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Cenário Principal</w:t>
            </w:r>
          </w:p>
        </w:tc>
      </w:tr>
      <w:tr w:rsidR="338087E0" w:rsidTr="1DBD28CD" w14:paraId="438E27AB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6371A900" w:rsidRDefault="338087E0" w14:paraId="4FCE0081" w14:textId="3274C3AE">
            <w:pPr>
              <w:spacing w:before="0" w:beforeAutospacing="off" w:after="0" w:afterAutospacing="off"/>
              <w:ind w:firstLine="0"/>
              <w:jc w:val="center"/>
            </w:pPr>
            <w:r w:rsidRPr="6371A900" w:rsidR="338087E0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Ator</w:t>
            </w:r>
          </w:p>
        </w:tc>
        <w:tc>
          <w:tcPr>
            <w:tcW w:w="45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6371A900" w:rsidRDefault="338087E0" w14:paraId="2CFC0C72" w14:textId="0A2DD127">
            <w:pPr>
              <w:spacing w:before="0" w:beforeAutospacing="off" w:after="0" w:afterAutospacing="off"/>
              <w:ind w:firstLine="0"/>
              <w:jc w:val="center"/>
            </w:pPr>
            <w:r w:rsidRPr="6371A900" w:rsidR="338087E0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Sistema</w:t>
            </w:r>
          </w:p>
        </w:tc>
      </w:tr>
      <w:tr w:rsidR="338087E0" w:rsidTr="1DBD28CD" w14:paraId="46963192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29E6CC10" w:rsidRDefault="338087E0" w14:paraId="085E6A56" w14:textId="4636459A">
            <w:pPr>
              <w:spacing w:before="0" w:beforeAutospacing="off" w:after="160" w:afterAutospacing="off" w:line="254" w:lineRule="auto"/>
              <w:ind w:firstLine="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10933427" w:rsidR="404BF37E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1.O funcionário intermedia o imóvel.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338087E0" w:rsidRDefault="338087E0" w14:paraId="1DE2C0C6" w14:textId="716A0B01">
            <w:pPr>
              <w:spacing w:before="0" w:beforeAutospacing="off" w:after="0" w:afterAutospacing="off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338087E0" w:rsidTr="1DBD28CD" w14:paraId="275B2A83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29E6CC10" w:rsidRDefault="338087E0" w14:paraId="3B556321" w14:textId="05B51DA3">
            <w:pPr>
              <w:pStyle w:val="Normal"/>
              <w:spacing w:before="0" w:beforeAutospacing="off" w:after="160" w:afterAutospacing="off" w:line="254" w:lineRule="auto"/>
              <w:ind w:firstLine="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481B9D4" w:rsidR="338087E0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5481B9D4" w:rsidR="470D538A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 xml:space="preserve">2.O cliente preenche o </w:t>
            </w:r>
            <w:r w:rsidRPr="5481B9D4" w:rsidR="470D538A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contrato para compra, venda e locação de imóvel com o funcionário.</w:t>
            </w:r>
          </w:p>
          <w:p w:rsidR="338087E0" w:rsidP="29E6CC10" w:rsidRDefault="338087E0" w14:paraId="4229D442" w14:textId="29D2BC4B">
            <w:pPr>
              <w:pStyle w:val="Normal"/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29E6CC10" w:rsidRDefault="338087E0" w14:paraId="5EAAE261" w14:textId="5AE083CC">
            <w:pPr>
              <w:pStyle w:val="Normal"/>
              <w:spacing w:before="0" w:beforeAutospacing="off" w:after="0" w:afterAutospacing="off"/>
              <w:ind w:firstLine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</w:tr>
      <w:tr w:rsidR="338087E0" w:rsidTr="1DBD28CD" w14:paraId="12B006AF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5481B9D4" w:rsidRDefault="338087E0" w14:paraId="406B0EED" w14:textId="6D2F5954">
            <w:pPr>
              <w:pStyle w:val="Normal"/>
              <w:spacing w:before="0" w:beforeAutospacing="off" w:after="0" w:afterAutospacing="off"/>
              <w:ind w:firstLine="0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5481B9D4" w:rsidR="2F5EB12B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3.Funcionario cadastra o imóvel.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338087E0" w:rsidRDefault="338087E0" w14:paraId="0EB7BFE9" w14:textId="3859A47A">
            <w:pPr>
              <w:spacing w:before="0" w:beforeAutospacing="off" w:after="0" w:afterAutospacing="off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338087E0" w:rsidTr="1DBD28CD" w14:paraId="1EB3B0B4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338087E0" w:rsidRDefault="338087E0" w14:paraId="2806A62F" w14:textId="11737ACE">
            <w:pPr>
              <w:spacing w:before="0" w:beforeAutospacing="off" w:after="0" w:afterAutospacing="off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1A2406F1" w:rsidRDefault="338087E0" w14:paraId="1393C936" w14:textId="669FEB79">
            <w:pPr>
              <w:spacing w:before="0" w:beforeAutospacing="off" w:after="0" w:afterAutospacing="off"/>
              <w:ind w:firstLine="0"/>
              <w:rPr>
                <w:rFonts w:ascii="Arial" w:hAnsi="Arial" w:eastAsia="Arial" w:cs="Arial"/>
                <w:sz w:val="24"/>
                <w:szCs w:val="24"/>
              </w:rPr>
            </w:pPr>
            <w:r w:rsidRPr="277481E3" w:rsidR="4754E6A3">
              <w:rPr>
                <w:rFonts w:ascii="Arial" w:hAnsi="Arial" w:eastAsia="Arial" w:cs="Arial"/>
                <w:sz w:val="24"/>
                <w:szCs w:val="24"/>
              </w:rPr>
              <w:t>4. Sistema cadastra imóvel e contrato</w:t>
            </w:r>
            <w:r w:rsidRPr="277481E3" w:rsidR="7255615E">
              <w:rPr>
                <w:rFonts w:ascii="Arial" w:hAnsi="Arial" w:eastAsia="Arial" w:cs="Arial"/>
                <w:sz w:val="24"/>
                <w:szCs w:val="24"/>
              </w:rPr>
              <w:t>.</w:t>
            </w:r>
          </w:p>
        </w:tc>
      </w:tr>
      <w:tr w:rsidR="338087E0" w:rsidTr="1DBD28CD" w14:paraId="38948F18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338087E0" w:rsidRDefault="338087E0" w14:paraId="540C9C82" w14:textId="3FE58370">
            <w:pPr>
              <w:spacing w:before="0" w:beforeAutospacing="off" w:after="0" w:afterAutospacing="off"/>
              <w:jc w:val="right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  <w:p w:rsidR="338087E0" w:rsidP="338087E0" w:rsidRDefault="338087E0" w14:paraId="616A3ACA" w14:textId="33AC1E7A">
            <w:pPr>
              <w:spacing w:before="0" w:beforeAutospacing="off" w:after="0" w:afterAutospacing="off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>Restrições/Validações</w:t>
            </w:r>
          </w:p>
          <w:p w:rsidR="338087E0" w:rsidP="338087E0" w:rsidRDefault="338087E0" w14:paraId="4B3FE964" w14:textId="0CC1615A">
            <w:pPr>
              <w:spacing w:before="0" w:beforeAutospacing="off" w:after="0" w:afterAutospacing="off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085AB256" w:rsidRDefault="338087E0" w14:paraId="49EA3FB8" w14:textId="3CAE95A4">
            <w:pPr>
              <w:spacing w:before="0" w:beforeAutospacing="off" w:after="160" w:afterAutospacing="off" w:line="254" w:lineRule="auto"/>
              <w:ind w:firstLine="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85AB256" w:rsidR="325B91A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1.O cliente deve estar cadastrado.</w:t>
            </w:r>
          </w:p>
        </w:tc>
      </w:tr>
      <w:tr w:rsidR="338087E0" w:rsidTr="1DBD28CD" w14:paraId="0606F084">
        <w:trPr>
          <w:trHeight w:val="300"/>
        </w:trPr>
        <w:tc>
          <w:tcPr>
            <w:tcW w:w="9055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6371A900" w:rsidRDefault="338087E0" w14:paraId="5B5464CB" w14:textId="3A3D3284">
            <w:pPr>
              <w:pStyle w:val="Normal"/>
              <w:spacing w:before="0" w:beforeAutospacing="off" w:after="0" w:afterAutospacing="off"/>
              <w:ind w:firstLine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6371A900" w:rsidR="338087E0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Cenário Alternativo – </w:t>
            </w:r>
            <w:r w:rsidRPr="6371A900" w:rsidR="66A4A73D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D</w:t>
            </w:r>
            <w:r w:rsidRPr="6371A900" w:rsidR="66A4A73D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pt-BR"/>
              </w:rPr>
              <w:t>ado</w:t>
            </w:r>
            <w:r w:rsidRPr="6371A900" w:rsidR="30A5DDF3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pt-BR"/>
              </w:rPr>
              <w:t>s inválidos</w:t>
            </w:r>
          </w:p>
          <w:p w:rsidR="338087E0" w:rsidP="6371A900" w:rsidRDefault="338087E0" w14:paraId="24C2F083" w14:textId="43551F92">
            <w:pPr>
              <w:pStyle w:val="Normal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</w:tc>
      </w:tr>
      <w:tr w:rsidR="338087E0" w:rsidTr="1DBD28CD" w14:paraId="278EFAA1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6371A900" w:rsidRDefault="338087E0" w14:paraId="306EE208" w14:textId="6762347F">
            <w:pPr>
              <w:spacing w:before="0" w:beforeAutospacing="off" w:after="0" w:afterAutospacing="off"/>
              <w:ind w:firstLine="0"/>
              <w:jc w:val="center"/>
            </w:pPr>
            <w:r w:rsidRPr="6371A900" w:rsidR="338087E0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Ator</w:t>
            </w:r>
          </w:p>
        </w:tc>
        <w:tc>
          <w:tcPr>
            <w:tcW w:w="45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6371A900" w:rsidRDefault="338087E0" w14:paraId="29FD349B" w14:textId="7D8D718F">
            <w:pPr>
              <w:spacing w:before="0" w:beforeAutospacing="off" w:after="0" w:afterAutospacing="off"/>
              <w:ind w:firstLine="0"/>
              <w:jc w:val="center"/>
            </w:pPr>
            <w:r w:rsidRPr="6371A900" w:rsidR="338087E0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Sistema</w:t>
            </w:r>
          </w:p>
        </w:tc>
      </w:tr>
      <w:tr w:rsidR="338087E0" w:rsidTr="1DBD28CD" w14:paraId="09A7466E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338087E0" w:rsidRDefault="338087E0" w14:paraId="0AE629DF" w14:textId="33210CC3">
            <w:pPr>
              <w:spacing w:before="0" w:beforeAutospacing="off" w:after="0" w:afterAutospacing="off"/>
            </w:pPr>
            <w:r w:rsidRPr="338087E0" w:rsidR="338087E0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6371A900" w:rsidRDefault="338087E0" w14:paraId="52184B62" w14:textId="13B38B08">
            <w:pPr>
              <w:spacing w:before="0" w:beforeAutospacing="off" w:after="0" w:afterAutospacing="off"/>
              <w:ind w:firstLine="0"/>
              <w:rPr>
                <w:rFonts w:ascii="Arial" w:hAnsi="Arial" w:eastAsia="Arial" w:cs="Arial"/>
                <w:sz w:val="24"/>
                <w:szCs w:val="24"/>
              </w:rPr>
            </w:pPr>
            <w:r w:rsidRPr="6371A900" w:rsidR="575C18E4">
              <w:rPr>
                <w:rFonts w:ascii="Arial" w:hAnsi="Arial" w:eastAsia="Arial" w:cs="Arial"/>
                <w:sz w:val="24"/>
                <w:szCs w:val="24"/>
              </w:rPr>
              <w:t>1</w:t>
            </w:r>
            <w:r w:rsidRPr="6371A900" w:rsidR="0EFB57E6">
              <w:rPr>
                <w:rFonts w:ascii="Arial" w:hAnsi="Arial" w:eastAsia="Arial" w:cs="Arial"/>
                <w:sz w:val="24"/>
                <w:szCs w:val="24"/>
              </w:rPr>
              <w:t>. O sistema avisa que os dados do imóvel são inválidos.</w:t>
            </w:r>
          </w:p>
          <w:p w:rsidR="338087E0" w:rsidP="6371A900" w:rsidRDefault="338087E0" w14:paraId="11CA0EE9" w14:textId="633BE494">
            <w:pPr>
              <w:pStyle w:val="Normal"/>
              <w:spacing w:before="0" w:beforeAutospacing="off" w:after="0" w:afterAutospacing="off"/>
              <w:ind w:firstLine="0"/>
              <w:rPr>
                <w:rFonts w:ascii="Arial" w:hAnsi="Arial" w:eastAsia="Arial" w:cs="Arial"/>
                <w:sz w:val="24"/>
                <w:szCs w:val="24"/>
              </w:rPr>
            </w:pPr>
            <w:r w:rsidRPr="6371A900" w:rsidR="0EFB57E6">
              <w:rPr>
                <w:rFonts w:ascii="Arial" w:hAnsi="Arial" w:eastAsia="Arial" w:cs="Arial"/>
                <w:sz w:val="24"/>
                <w:szCs w:val="24"/>
              </w:rPr>
              <w:t>2.Recusar pedido.</w:t>
            </w:r>
          </w:p>
        </w:tc>
      </w:tr>
      <w:tr w:rsidR="338087E0" w:rsidTr="1DBD28CD" w14:paraId="3F6D131B">
        <w:trPr>
          <w:trHeight w:val="300"/>
        </w:trPr>
        <w:tc>
          <w:tcPr>
            <w:tcW w:w="9055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731182F8" w:rsidRDefault="338087E0" w14:paraId="1C0CA86D" w14:textId="42E28918">
            <w:pPr>
              <w:pStyle w:val="Normal"/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731182F8" w:rsidR="338087E0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 xml:space="preserve">Cenário de Exceção – </w:t>
            </w:r>
            <w:r w:rsidRPr="731182F8" w:rsidR="6FEB040A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pt-BR"/>
              </w:rPr>
              <w:t>Cliente não cadastrado</w:t>
            </w:r>
          </w:p>
        </w:tc>
      </w:tr>
      <w:tr w:rsidR="338087E0" w:rsidTr="1DBD28CD" w14:paraId="12C700D8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6371A900" w:rsidRDefault="338087E0" w14:paraId="2DB0C87C" w14:textId="6B53A90F">
            <w:pPr>
              <w:spacing w:before="0" w:beforeAutospacing="off" w:after="0" w:afterAutospacing="off"/>
              <w:ind w:firstLine="0"/>
              <w:jc w:val="center"/>
            </w:pPr>
            <w:r w:rsidRPr="6371A900" w:rsidR="338087E0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Ator</w:t>
            </w:r>
          </w:p>
        </w:tc>
        <w:tc>
          <w:tcPr>
            <w:tcW w:w="45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338087E0" w:rsidP="6371A900" w:rsidRDefault="338087E0" w14:paraId="3B183B78" w14:textId="2A33A83A">
            <w:pPr>
              <w:spacing w:before="0" w:beforeAutospacing="off" w:after="0" w:afterAutospacing="off"/>
              <w:ind w:firstLine="0"/>
              <w:jc w:val="center"/>
            </w:pPr>
            <w:r w:rsidRPr="6371A900" w:rsidR="338087E0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Sistema</w:t>
            </w:r>
          </w:p>
        </w:tc>
      </w:tr>
      <w:tr w:rsidR="338087E0" w:rsidTr="1DBD28CD" w14:paraId="4320EE94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6371A900" w:rsidRDefault="338087E0" w14:paraId="32552FDA" w14:textId="36F3FB25">
            <w:pPr>
              <w:suppressLineNumbers w:val="0"/>
              <w:spacing w:before="0" w:beforeAutospacing="off" w:after="160" w:afterAutospacing="off" w:line="254" w:lineRule="auto"/>
              <w:ind w:firstLine="0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6371A900" w:rsidR="7EB83595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1. Sistema avisa que o cliente</w:t>
            </w:r>
            <w:r w:rsidRPr="6371A900" w:rsidR="38145D77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 xml:space="preserve"> </w:t>
            </w:r>
            <w:r w:rsidRPr="6371A900" w:rsidR="7EB83595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  <w:t>não está cadastrado.</w:t>
            </w:r>
          </w:p>
          <w:p w:rsidR="338087E0" w:rsidP="6371A900" w:rsidRDefault="338087E0" w14:paraId="25D65F98" w14:textId="1D03154A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 w:firstLine="851"/>
              <w:jc w:val="left"/>
              <w:rPr>
                <w:rFonts w:ascii="Arial" w:hAnsi="Arial" w:eastAsia="Arial" w:cs="Arial"/>
                <w:sz w:val="24"/>
                <w:szCs w:val="24"/>
              </w:rPr>
            </w:pPr>
            <w:r w:rsidRPr="6371A900" w:rsidR="338087E0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38087E0" w:rsidP="6371A900" w:rsidRDefault="338087E0" w14:paraId="5BAE0E15" w14:textId="44C4378C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6371A900" w:rsidR="338087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2.Recusar</w:t>
            </w:r>
            <w:r w:rsidRPr="6371A900" w:rsidR="338087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6371A900" w:rsidR="338087E0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 w:eastAsia="pt-BR" w:bidi="ar-SA"/>
              </w:rPr>
              <w:t>cadastro</w:t>
            </w:r>
            <w:r w:rsidRPr="6371A900" w:rsidR="338087E0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.</w:t>
            </w:r>
          </w:p>
          <w:p w:rsidR="338087E0" w:rsidP="6371A900" w:rsidRDefault="338087E0" w14:paraId="5BD5F54B" w14:textId="7CE62829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  <w:p w:rsidR="338087E0" w:rsidP="6371A900" w:rsidRDefault="338087E0" w14:paraId="45F55E24" w14:textId="342F8EFB">
            <w:pPr>
              <w:pStyle w:val="Normal"/>
              <w:suppressLineNumbers w:val="0"/>
              <w:spacing w:before="0" w:beforeAutospacing="off" w:after="0" w:afterAutospacing="off" w:line="360" w:lineRule="auto"/>
              <w:ind w:left="0" w:right="0" w:firstLine="851"/>
              <w:jc w:val="left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</w:tbl>
    <w:p w:rsidR="45B315BC" w:rsidP="1DBD28CD" w:rsidRDefault="45B315BC" w14:paraId="03F5802F" w14:textId="5CA8B399">
      <w:pPr>
        <w:pStyle w:val="Normal"/>
        <w:spacing w:after="160" w:line="256" w:lineRule="auto"/>
        <w:ind w:left="2836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5B315BC" w:rsidP="20EE3E95" w:rsidRDefault="45B315BC" w14:paraId="70E95FFC" w14:textId="4DC77A0B">
      <w:pPr>
        <w:pStyle w:val="Normal"/>
        <w:spacing w:after="160" w:line="256" w:lineRule="auto"/>
        <w:ind w:left="2836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5B315BC" w:rsidP="20EE3E95" w:rsidRDefault="45B315BC" w14:paraId="4BCB8E08" w14:textId="632E7D0F">
      <w:pPr>
        <w:pStyle w:val="Normal"/>
        <w:spacing w:after="160" w:line="256" w:lineRule="auto"/>
        <w:ind w:left="2836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5B315BC" w:rsidP="20EE3E95" w:rsidRDefault="45B315BC" w14:paraId="2638B829" w14:textId="39AEE177">
      <w:pPr>
        <w:pStyle w:val="Normal"/>
        <w:spacing w:after="160" w:line="256" w:lineRule="auto"/>
        <w:ind w:left="2836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5B315BC" w:rsidP="20EE3E95" w:rsidRDefault="45B315BC" w14:paraId="43AF90E1" w14:textId="4CBDAD6D">
      <w:pPr>
        <w:pStyle w:val="Normal"/>
        <w:spacing w:after="160" w:line="256" w:lineRule="auto"/>
        <w:ind w:left="2836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5B315BC" w:rsidP="20EE3E95" w:rsidRDefault="45B315BC" w14:paraId="67CE75D4" w14:textId="167ADC08">
      <w:pPr>
        <w:pStyle w:val="Normal"/>
        <w:spacing w:after="160" w:line="256" w:lineRule="auto"/>
        <w:ind w:left="2836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5B315BC" w:rsidP="20EE3E95" w:rsidRDefault="45B315BC" w14:paraId="108C06E7" w14:textId="1AEF0276">
      <w:pPr>
        <w:pStyle w:val="Normal"/>
        <w:spacing w:after="160" w:line="256" w:lineRule="auto"/>
        <w:ind w:left="2836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5B315BC" w:rsidP="20EE3E95" w:rsidRDefault="45B315BC" w14:paraId="2AEA00FA" w14:textId="7353B4BE">
      <w:pPr>
        <w:pStyle w:val="Normal"/>
        <w:spacing w:after="160" w:line="256" w:lineRule="auto"/>
        <w:ind w:left="2836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5B315BC" w:rsidP="20EE3E95" w:rsidRDefault="45B315BC" w14:paraId="09D10534" w14:textId="4120858B">
      <w:pPr>
        <w:pStyle w:val="Normal"/>
        <w:spacing w:after="160" w:line="256" w:lineRule="auto"/>
        <w:ind w:left="2836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5B315BC" w:rsidP="1DBD28CD" w:rsidRDefault="45B315BC" w14:paraId="5BD93506" w14:textId="614EF80F">
      <w:pPr>
        <w:pStyle w:val="Normal"/>
        <w:spacing w:after="160" w:line="256" w:lineRule="auto"/>
        <w:ind w:left="2836"/>
      </w:pPr>
      <w:r w:rsidRPr="1DBD28CD" w:rsidR="308A8FB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Pesquisa corretor</w:t>
      </w:r>
      <w:r w:rsidRPr="1DBD28CD" w:rsidR="271EDEF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</w:p>
    <w:p w:rsidR="45B315BC" w:rsidP="1DBD28CD" w:rsidRDefault="45B315BC" w14:paraId="5D851D9C" w14:textId="498FFB77">
      <w:pPr>
        <w:pStyle w:val="Normal"/>
        <w:spacing w:after="160" w:line="256" w:lineRule="auto"/>
        <w:ind w:left="0" w:firstLine="0"/>
      </w:pPr>
      <w:r w:rsidR="756CA9BD">
        <w:drawing>
          <wp:inline wp14:editId="3D209CE7" wp14:anchorId="7CC62D46">
            <wp:extent cx="5762626" cy="2733675"/>
            <wp:effectExtent l="0" t="0" r="0" b="0"/>
            <wp:docPr id="2037632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ee059c260f49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2626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527"/>
        <w:gridCol w:w="4528"/>
      </w:tblGrid>
      <w:tr w:rsidR="49F62252" w:rsidTr="02E0B9E7" w14:paraId="60D6C7D5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126F816F" w14:textId="05099A30">
            <w:pPr>
              <w:spacing w:before="0" w:beforeAutospacing="off" w:after="0" w:afterAutospacing="off"/>
              <w:ind w:firstLine="0"/>
              <w:jc w:val="center"/>
            </w:pPr>
            <w:r w:rsidRPr="02E0B9E7" w:rsidR="59EBB4A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Nome do Caso de Uso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6FD10E8E" w:rsidP="02E0B9E7" w:rsidRDefault="6FD10E8E" w14:paraId="324A503E" w14:textId="57D6B81A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 w:firstLine="0"/>
              <w:jc w:val="center"/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02E0B9E7" w:rsidR="159B5416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pt-BR"/>
              </w:rPr>
              <w:t>UC</w:t>
            </w:r>
            <w:r w:rsidRPr="02E0B9E7" w:rsidR="2D54BD00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pt-BR"/>
              </w:rPr>
              <w:t>4</w:t>
            </w:r>
            <w:r w:rsidRPr="02E0B9E7" w:rsidR="159B5416">
              <w:rPr>
                <w:rFonts w:ascii="Arial" w:hAnsi="Arial" w:eastAsia="Arial" w:cs="Arial"/>
                <w:b w:val="1"/>
                <w:bCs w:val="1"/>
                <w:noProof w:val="0"/>
                <w:sz w:val="24"/>
                <w:szCs w:val="24"/>
                <w:lang w:val="pt-BR"/>
              </w:rPr>
              <w:t xml:space="preserve"> – Listar Funcionário</w:t>
            </w:r>
          </w:p>
          <w:p w:rsidR="49F62252" w:rsidP="49F62252" w:rsidRDefault="49F62252" w14:paraId="60A7E054" w14:textId="52FC1941">
            <w:pPr>
              <w:pStyle w:val="Normal"/>
              <w:spacing w:before="0" w:beforeAutospacing="off" w:after="0" w:afterAutospacing="off"/>
              <w:jc w:val="center"/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</w:pPr>
          </w:p>
        </w:tc>
      </w:tr>
      <w:tr w:rsidR="49F62252" w:rsidTr="02E0B9E7" w14:paraId="1F4DB5BD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2D0A10EB" w14:textId="1DFC2728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>Ator Principal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0B6A2D9F" w:rsidRDefault="49F62252" w14:paraId="2114BAFF" w14:textId="07766802">
            <w:pPr>
              <w:spacing w:before="0" w:beforeAutospacing="off" w:after="0" w:afterAutospacing="off"/>
              <w:ind w:firstLine="0"/>
              <w:rPr>
                <w:rFonts w:ascii="Arial" w:hAnsi="Arial" w:eastAsia="Arial" w:cs="Arial"/>
                <w:sz w:val="24"/>
                <w:szCs w:val="24"/>
              </w:rPr>
            </w:pPr>
            <w:r w:rsidRPr="0B6A2D9F" w:rsidR="2FB8B009">
              <w:rPr>
                <w:rFonts w:ascii="Arial" w:hAnsi="Arial" w:eastAsia="Arial" w:cs="Arial"/>
                <w:sz w:val="24"/>
                <w:szCs w:val="24"/>
              </w:rPr>
              <w:t>Gerente</w:t>
            </w:r>
          </w:p>
        </w:tc>
      </w:tr>
      <w:tr w:rsidR="49F62252" w:rsidTr="02E0B9E7" w14:paraId="2B6EE7AA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3CC79D55" w14:textId="13B24A5A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>Atores Secundários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0678E49D" w14:textId="3B6D5BC5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49F62252" w:rsidTr="02E0B9E7" w14:paraId="0037F369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1459DC63" w14:textId="4D5E2D95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  <w:p w:rsidR="49F62252" w:rsidP="49F62252" w:rsidRDefault="49F62252" w14:paraId="4BFAA36A" w14:textId="5AC32348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>Resumo</w:t>
            </w:r>
          </w:p>
          <w:p w:rsidR="49F62252" w:rsidP="49F62252" w:rsidRDefault="49F62252" w14:paraId="48305A37" w14:textId="386F0227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3EDF887A" w14:textId="75403A9A">
            <w:pPr>
              <w:pStyle w:val="Normal"/>
              <w:spacing w:before="0" w:beforeAutospacing="off" w:after="0" w:afterAutospacing="off"/>
              <w:ind w:firstLine="0"/>
              <w:rPr>
                <w:rFonts w:ascii="Arial" w:hAnsi="Arial" w:eastAsia="Arial" w:cs="Arial"/>
                <w:sz w:val="24"/>
                <w:szCs w:val="24"/>
              </w:rPr>
            </w:pPr>
            <w:r w:rsidRPr="02E0B9E7" w:rsidR="770CFB9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Descreve etapas do gerente para listar os funcionários</w:t>
            </w:r>
            <w:r w:rsidRPr="02E0B9E7" w:rsidR="1BB5DAA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.</w:t>
            </w:r>
          </w:p>
        </w:tc>
      </w:tr>
      <w:tr w:rsidR="49F62252" w:rsidTr="02E0B9E7" w14:paraId="34A23540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30E96AAA" w14:textId="6753782B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>Pré-condições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55DB58EF" w14:textId="38A4AC00">
            <w:pPr>
              <w:pStyle w:val="Normal"/>
              <w:spacing w:before="240" w:beforeAutospacing="off" w:after="240" w:afterAutospacing="off"/>
              <w:ind w:firstLine="0"/>
              <w:jc w:val="left"/>
            </w:pPr>
            <w:r w:rsidRPr="02E0B9E7" w:rsidR="59EBB4A3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  <w:r w:rsidRPr="02E0B9E7" w:rsidR="438283E6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Ator estar logado.</w:t>
            </w:r>
          </w:p>
        </w:tc>
      </w:tr>
      <w:tr w:rsidR="49F62252" w:rsidTr="02E0B9E7" w14:paraId="76229185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34917A35" w14:textId="43E0BBB2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>Pós-condições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588B1649" w14:textId="318D4DB1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</w:rPr>
            </w:pPr>
            <w:r w:rsidRPr="02E0B9E7" w:rsidR="59EBB4A3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49F62252" w:rsidTr="02E0B9E7" w14:paraId="20CCB7C5">
        <w:trPr>
          <w:trHeight w:val="300"/>
        </w:trPr>
        <w:tc>
          <w:tcPr>
            <w:tcW w:w="9055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17EE1767" w14:textId="2E195F07">
            <w:pPr>
              <w:spacing w:before="0" w:beforeAutospacing="off" w:after="0" w:afterAutospacing="off"/>
              <w:ind w:firstLine="0"/>
              <w:jc w:val="center"/>
            </w:pPr>
            <w:r w:rsidRPr="02E0B9E7" w:rsidR="59EBB4A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Cenário Principal</w:t>
            </w:r>
          </w:p>
        </w:tc>
      </w:tr>
      <w:tr w:rsidR="49F62252" w:rsidTr="02E0B9E7" w14:paraId="36F16BC0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4724317E" w14:textId="00F5BC60">
            <w:pPr>
              <w:spacing w:before="0" w:beforeAutospacing="off" w:after="0" w:afterAutospacing="off"/>
              <w:ind w:firstLine="0"/>
              <w:jc w:val="center"/>
            </w:pPr>
            <w:r w:rsidRPr="02E0B9E7" w:rsidR="59EBB4A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Ator</w:t>
            </w:r>
          </w:p>
        </w:tc>
        <w:tc>
          <w:tcPr>
            <w:tcW w:w="45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47CEE827" w14:textId="7DB53A91">
            <w:pPr>
              <w:spacing w:before="0" w:beforeAutospacing="off" w:after="0" w:afterAutospacing="off"/>
              <w:ind w:firstLine="0"/>
              <w:jc w:val="center"/>
            </w:pPr>
            <w:r w:rsidRPr="02E0B9E7" w:rsidR="59EBB4A3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Sistema</w:t>
            </w:r>
          </w:p>
        </w:tc>
      </w:tr>
      <w:tr w:rsidR="49F62252" w:rsidTr="02E0B9E7" w14:paraId="31722B4F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118496E3" w14:textId="244232AD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 w:firstLine="0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02E0B9E7" w:rsidR="1E571A9B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1.O gerente busca os</w:t>
            </w:r>
          </w:p>
          <w:p w:rsidR="49F62252" w:rsidP="02E0B9E7" w:rsidRDefault="49F62252" w14:paraId="549226A9" w14:textId="21736A29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 w:firstLine="0"/>
              <w:jc w:val="both"/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</w:pPr>
            <w:r w:rsidRPr="02E0B9E7" w:rsidR="1E571A9B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funcionários, ou informa o</w:t>
            </w:r>
          </w:p>
          <w:p w:rsidR="49F62252" w:rsidP="02E0B9E7" w:rsidRDefault="49F62252" w14:paraId="79553085" w14:textId="44369EEE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 w:firstLine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02E0B9E7" w:rsidR="1E571A9B">
              <w:rPr>
                <w:rFonts w:ascii="Arial" w:hAnsi="Arial" w:eastAsia="Arial" w:cs="Arial"/>
                <w:noProof w:val="0"/>
                <w:sz w:val="24"/>
                <w:szCs w:val="24"/>
                <w:lang w:val="pt-BR"/>
              </w:rPr>
              <w:t>id de um funcionário.</w:t>
            </w:r>
            <w:r w:rsidRPr="02E0B9E7" w:rsidR="59EBB4A3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04F30C19" w14:textId="42A8009A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/>
              <w:jc w:val="both"/>
              <w:rPr>
                <w:rFonts w:ascii="Arial" w:hAnsi="Arial" w:eastAsia="Arial" w:cs="Arial"/>
                <w:sz w:val="24"/>
                <w:szCs w:val="24"/>
              </w:rPr>
            </w:pPr>
            <w:r w:rsidRPr="02E0B9E7" w:rsidR="59EBB4A3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49F62252" w:rsidTr="02E0B9E7" w14:paraId="2A8EEC5A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18206670" w14:textId="095900E9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588D4632" w14:textId="23E14DF6">
            <w:pPr>
              <w:pStyle w:val="Normal"/>
              <w:spacing w:before="240" w:beforeAutospacing="off" w:after="240" w:afterAutospacing="off"/>
              <w:ind w:firstLine="0"/>
              <w:jc w:val="left"/>
            </w:pPr>
            <w:r w:rsidRPr="02E0B9E7" w:rsidR="02224283">
              <w:rPr>
                <w:rFonts w:ascii="Arial" w:hAnsi="Arial" w:eastAsia="Arial" w:cs="Arial"/>
                <w:sz w:val="24"/>
                <w:szCs w:val="24"/>
              </w:rPr>
              <w:t>2</w:t>
            </w:r>
            <w:r w:rsidRPr="02E0B9E7" w:rsidR="0222428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.Sistema carrega funcionários.</w:t>
            </w:r>
          </w:p>
        </w:tc>
      </w:tr>
      <w:tr w:rsidR="49F62252" w:rsidTr="02E0B9E7" w14:paraId="06251C3C">
        <w:trPr>
          <w:trHeight w:val="66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6D14D358" w14:textId="7A5FA89C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73BD2CB6" w14:textId="5CBCBBD1">
            <w:pPr>
              <w:pStyle w:val="Normal"/>
              <w:spacing w:before="240" w:beforeAutospacing="off" w:after="240" w:afterAutospacing="off"/>
              <w:ind w:firstLine="0"/>
              <w:jc w:val="left"/>
            </w:pPr>
            <w:r w:rsidRPr="02E0B9E7" w:rsidR="05ECF913">
              <w:rPr>
                <w:rFonts w:ascii="Arial" w:hAnsi="Arial" w:eastAsia="Arial" w:cs="Arial"/>
                <w:sz w:val="24"/>
                <w:szCs w:val="24"/>
              </w:rPr>
              <w:t>3</w:t>
            </w:r>
            <w:r w:rsidRPr="02E0B9E7" w:rsidR="05ECF91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Sistema retorna a pesquisa</w:t>
            </w:r>
            <w:r w:rsidRPr="02E0B9E7" w:rsidR="59EBB4A3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49F62252" w:rsidTr="02E0B9E7" w14:paraId="2EF71105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3EDD2187" w14:textId="7F63881F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7F35C2A3" w14:textId="0F3A607A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49F62252" w:rsidTr="02E0B9E7" w14:paraId="546C6DF9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5601EF5A" w14:textId="7773C9E5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</w:rPr>
            </w:pP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1C27C968" w14:textId="46F76D12">
            <w:pPr>
              <w:spacing w:before="0" w:beforeAutospacing="off" w:after="0" w:afterAutospacing="off"/>
              <w:rPr>
                <w:rFonts w:ascii="Arial" w:hAnsi="Arial" w:eastAsia="Arial" w:cs="Arial"/>
                <w:sz w:val="24"/>
                <w:szCs w:val="24"/>
              </w:rPr>
            </w:pPr>
          </w:p>
        </w:tc>
      </w:tr>
      <w:tr w:rsidR="49F62252" w:rsidTr="02E0B9E7" w14:paraId="12BC66D1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5EA5C862" w14:textId="23D4695E">
            <w:pPr>
              <w:spacing w:before="0" w:beforeAutospacing="off" w:after="0" w:afterAutospacing="off"/>
              <w:jc w:val="right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  <w:p w:rsidR="49F62252" w:rsidP="49F62252" w:rsidRDefault="49F62252" w14:paraId="2E1EE61A" w14:textId="7E50AEA1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>Restrições/Validações</w:t>
            </w:r>
          </w:p>
          <w:p w:rsidR="49F62252" w:rsidP="49F62252" w:rsidRDefault="49F62252" w14:paraId="7057265A" w14:textId="0B6D6BD4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02E0B9E7" w:rsidRDefault="49F62252" w14:paraId="05BDBE52" w14:textId="2FD576FB">
            <w:pPr>
              <w:spacing w:before="240" w:beforeAutospacing="off" w:after="240" w:afterAutospacing="off"/>
              <w:ind w:firstLine="0"/>
              <w:jc w:val="left"/>
            </w:pPr>
            <w:r w:rsidRPr="02E0B9E7" w:rsidR="64EBA66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Deve ter funcionários cadastrados.</w:t>
            </w:r>
          </w:p>
        </w:tc>
      </w:tr>
      <w:tr w:rsidR="49F62252" w:rsidTr="02E0B9E7" w14:paraId="50D8262C">
        <w:trPr>
          <w:trHeight w:val="300"/>
        </w:trPr>
        <w:tc>
          <w:tcPr>
            <w:tcW w:w="9055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0ECD0F64" w14:textId="456C28C2">
            <w:pPr>
              <w:spacing w:before="0" w:beforeAutospacing="off" w:after="0" w:afterAutospacing="off"/>
              <w:jc w:val="center"/>
            </w:pPr>
            <w:r w:rsidRPr="49F62252" w:rsidR="49F6225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Cenário Alternativo – “Cenário”</w:t>
            </w:r>
          </w:p>
        </w:tc>
      </w:tr>
      <w:tr w:rsidR="49F62252" w:rsidTr="02E0B9E7" w14:paraId="08CB7A96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3140BEEA" w14:textId="5ABB06D6">
            <w:pPr>
              <w:spacing w:before="0" w:beforeAutospacing="off" w:after="0" w:afterAutospacing="off"/>
              <w:jc w:val="center"/>
            </w:pPr>
            <w:r w:rsidRPr="49F62252" w:rsidR="49F6225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Ator</w:t>
            </w:r>
          </w:p>
        </w:tc>
        <w:tc>
          <w:tcPr>
            <w:tcW w:w="45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00CDDE14" w14:textId="1E2CD5C6">
            <w:pPr>
              <w:spacing w:before="0" w:beforeAutospacing="off" w:after="0" w:afterAutospacing="off"/>
              <w:jc w:val="center"/>
            </w:pPr>
            <w:r w:rsidRPr="49F62252" w:rsidR="49F6225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Sistema</w:t>
            </w:r>
          </w:p>
        </w:tc>
      </w:tr>
      <w:tr w:rsidR="49F62252" w:rsidTr="02E0B9E7" w14:paraId="63FEE678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74972071" w14:textId="2EEC818C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5CC583FC" w14:textId="31A0A5FC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  <w:tr w:rsidR="49F62252" w:rsidTr="02E0B9E7" w14:paraId="6CD1C00F">
        <w:trPr>
          <w:trHeight w:val="300"/>
        </w:trPr>
        <w:tc>
          <w:tcPr>
            <w:tcW w:w="9055" w:type="dxa"/>
            <w:gridSpan w:val="2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67DD3FCB" w14:textId="39CC4BFA">
            <w:pPr>
              <w:spacing w:before="0" w:beforeAutospacing="off" w:after="0" w:afterAutospacing="off"/>
              <w:jc w:val="center"/>
            </w:pPr>
            <w:r w:rsidRPr="49F62252" w:rsidR="49F6225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Cenário de Exceção – “Exceção”</w:t>
            </w:r>
          </w:p>
        </w:tc>
      </w:tr>
      <w:tr w:rsidR="49F62252" w:rsidTr="02E0B9E7" w14:paraId="365A1B73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6873F94E" w14:textId="08D3715B">
            <w:pPr>
              <w:spacing w:before="0" w:beforeAutospacing="off" w:after="0" w:afterAutospacing="off"/>
              <w:jc w:val="center"/>
            </w:pPr>
            <w:r w:rsidRPr="49F62252" w:rsidR="49F6225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Ator</w:t>
            </w:r>
          </w:p>
        </w:tc>
        <w:tc>
          <w:tcPr>
            <w:tcW w:w="4528" w:type="dxa"/>
            <w:tcBorders>
              <w:top w:val="nil" w:sz="8"/>
              <w:left w:val="single" w:sz="8"/>
              <w:bottom w:val="single" w:sz="8"/>
              <w:right w:val="single" w:sz="8"/>
            </w:tcBorders>
            <w:shd w:val="clear" w:color="auto" w:fill="BFBFBF" w:themeFill="background1" w:themeFillShade="BF"/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0ED14583" w14:textId="093E8283">
            <w:pPr>
              <w:spacing w:before="0" w:beforeAutospacing="off" w:after="0" w:afterAutospacing="off"/>
              <w:jc w:val="center"/>
            </w:pPr>
            <w:r w:rsidRPr="49F62252" w:rsidR="49F62252">
              <w:rPr>
                <w:rFonts w:ascii="Arial" w:hAnsi="Arial" w:eastAsia="Arial" w:cs="Arial"/>
                <w:b w:val="1"/>
                <w:bCs w:val="1"/>
                <w:sz w:val="24"/>
                <w:szCs w:val="24"/>
              </w:rPr>
              <w:t>Ações do Sistema</w:t>
            </w:r>
          </w:p>
        </w:tc>
      </w:tr>
      <w:tr w:rsidR="49F62252" w:rsidTr="02E0B9E7" w14:paraId="2A784BE2">
        <w:trPr>
          <w:trHeight w:val="300"/>
        </w:trPr>
        <w:tc>
          <w:tcPr>
            <w:tcW w:w="4527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021D28BE" w14:textId="10642BA2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  <w:tc>
          <w:tcPr>
            <w:tcW w:w="4528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9F62252" w:rsidP="49F62252" w:rsidRDefault="49F62252" w14:paraId="0A68F543" w14:textId="65B892C1">
            <w:pPr>
              <w:spacing w:before="0" w:beforeAutospacing="off" w:after="0" w:afterAutospacing="off"/>
            </w:pPr>
            <w:r w:rsidRPr="49F62252" w:rsidR="49F62252">
              <w:rPr>
                <w:rFonts w:ascii="Arial" w:hAnsi="Arial" w:eastAsia="Arial" w:cs="Arial"/>
                <w:sz w:val="24"/>
                <w:szCs w:val="24"/>
              </w:rPr>
              <w:t xml:space="preserve"> </w:t>
            </w:r>
          </w:p>
        </w:tc>
      </w:tr>
    </w:tbl>
    <w:p w:rsidR="45B315BC" w:rsidP="02E0B9E7" w:rsidRDefault="45B315BC" w14:paraId="6D236667" w14:textId="1F5E4E06">
      <w:pPr>
        <w:pStyle w:val="Normal"/>
        <w:spacing w:before="0" w:beforeAutospacing="off" w:after="160" w:afterAutospacing="off" w:line="257" w:lineRule="auto"/>
        <w:jc w:val="left"/>
        <w:rPr>
          <w:rFonts w:ascii="Arial" w:hAnsi="Arial" w:eastAsia="Arial" w:cs="Arial"/>
          <w:noProof w:val="0"/>
          <w:sz w:val="24"/>
          <w:szCs w:val="24"/>
          <w:lang w:val="pt-BR"/>
        </w:rPr>
      </w:pPr>
    </w:p>
    <w:p w:rsidR="6371A900" w:rsidP="02E0B9E7" w:rsidRDefault="6371A900" w14:paraId="4D0F90E9" w14:textId="0B5285D0">
      <w:pPr>
        <w:spacing w:before="0" w:beforeAutospacing="off" w:after="160" w:afterAutospacing="off" w:line="254" w:lineRule="auto"/>
        <w:ind w:firstLine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</w:p>
    <w:p w:rsidR="00A77264" w:rsidP="00A77264" w:rsidRDefault="00A77264" w14:paraId="0BDC516E" w14:textId="77777777">
      <w:pPr>
        <w:ind w:firstLine="0"/>
      </w:pPr>
      <w:r w:rsidRPr="00A77264">
        <w:t>3.5.1 – Caso de uso: Cadastrar Atendimento</w:t>
      </w:r>
    </w:p>
    <w:p w:rsidRPr="00A77264" w:rsidR="00A77264" w:rsidP="00A77264" w:rsidRDefault="00A77264" w14:paraId="1E2CAF2C" w14:textId="77777777">
      <w:pPr>
        <w:ind w:firstLine="0"/>
      </w:pPr>
    </w:p>
    <w:p w:rsidR="00A77264" w:rsidP="00A77264" w:rsidRDefault="00A77264" w14:paraId="3348E607" w14:textId="77777777">
      <w:pPr>
        <w:rPr>
          <w:i/>
          <w:color w:val="1F497D" w:themeColor="text2"/>
          <w:szCs w:val="24"/>
        </w:rPr>
      </w:pPr>
      <w:r w:rsidRPr="004719A1">
        <w:rPr>
          <w:b/>
        </w:rPr>
        <w:t>Figura 0</w:t>
      </w:r>
      <w:r>
        <w:rPr>
          <w:b/>
        </w:rPr>
        <w:t>2</w:t>
      </w:r>
      <w:r>
        <w:t xml:space="preserve"> — Diagrama de Contexto – Visão do Paciente</w:t>
      </w:r>
    </w:p>
    <w:p w:rsidR="00A77264" w:rsidP="3BDD2CAA" w:rsidRDefault="00A77264" w14:paraId="0EAD797B" w14:textId="77777777">
      <w:pPr>
        <w:pStyle w:val="Pargrafo"/>
        <w:ind w:firstLine="0"/>
        <w:jc w:val="center"/>
        <w:rPr>
          <w:i w:val="1"/>
          <w:iCs w:val="1"/>
          <w:color w:val="1F497D" w:themeColor="text2"/>
        </w:rPr>
      </w:pPr>
      <w:r w:rsidRPr="00A77264">
        <w:rPr>
          <w:i/>
          <w:noProof/>
          <w:color w:val="1F497D" w:themeColor="text2"/>
          <w:szCs w:val="24"/>
        </w:rPr>
        <w:drawing>
          <wp:inline distT="0" distB="0" distL="0" distR="0" wp14:anchorId="1A726318" wp14:editId="31505A59">
            <wp:extent cx="4400550" cy="21877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380" cy="218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264" w:rsidP="00A77264" w:rsidRDefault="00A77264" w14:paraId="301A1C7B" w14:textId="77777777">
      <w:pPr>
        <w:ind w:firstLine="0"/>
        <w:jc w:val="center"/>
      </w:pPr>
      <w:r>
        <w:t>Fonte: Silva, 2016.</w:t>
      </w:r>
    </w:p>
    <w:p w:rsidR="00A77264" w:rsidP="00A77264" w:rsidRDefault="00A77264" w14:paraId="74C36862" w14:textId="77777777">
      <w:pPr>
        <w:ind w:firstLine="0"/>
        <w:jc w:val="center"/>
      </w:pPr>
    </w:p>
    <w:p w:rsidRPr="001E4D55" w:rsidR="001E4D55" w:rsidP="001E4D55" w:rsidRDefault="001E4D55" w14:paraId="07885F4E" w14:textId="77777777">
      <w:pPr>
        <w:ind w:firstLine="0"/>
        <w:rPr>
          <w:b/>
        </w:rPr>
      </w:pPr>
      <w:r w:rsidRPr="001E4D55">
        <w:rPr>
          <w:b/>
        </w:rPr>
        <w:t>Fluxo Normal</w:t>
      </w:r>
    </w:p>
    <w:p w:rsidR="001E4D55" w:rsidP="001E4D55" w:rsidRDefault="001E4D55" w14:paraId="15BCF5CD" w14:textId="77777777">
      <w:pPr>
        <w:ind w:firstLine="0"/>
      </w:pPr>
      <w:r>
        <w:t>1-AtorAdm solicita exclusão do registro da pessoa</w:t>
      </w:r>
    </w:p>
    <w:p w:rsidR="001E4D55" w:rsidP="001E4D55" w:rsidRDefault="001E4D55" w14:paraId="0D2E715F" w14:textId="77777777">
      <w:pPr>
        <w:ind w:firstLine="0"/>
      </w:pPr>
      <w:r>
        <w:t xml:space="preserve">2-Sistema envia </w:t>
      </w:r>
      <w:proofErr w:type="spellStart"/>
      <w:r>
        <w:t>mensagem</w:t>
      </w:r>
      <w:proofErr w:type="spellEnd"/>
      <w:r>
        <w:t xml:space="preserve"> 06: "Deseja excluir o registro?"</w:t>
      </w:r>
    </w:p>
    <w:p w:rsidR="001E4D55" w:rsidP="001E4D55" w:rsidRDefault="001E4D55" w14:paraId="49C01052" w14:textId="77777777">
      <w:pPr>
        <w:ind w:firstLine="0"/>
      </w:pPr>
      <w:r>
        <w:t>3-AtorAdm confirma exclusão do registro</w:t>
      </w:r>
    </w:p>
    <w:p w:rsidR="001E4D55" w:rsidP="001E4D55" w:rsidRDefault="001E4D55" w14:paraId="683EE637" w14:textId="77777777">
      <w:pPr>
        <w:ind w:firstLine="0"/>
      </w:pPr>
      <w:r>
        <w:lastRenderedPageBreak/>
        <w:t>4-Sistema exclui registro</w:t>
      </w:r>
    </w:p>
    <w:p w:rsidR="001E4D55" w:rsidP="001E4D55" w:rsidRDefault="001E4D55" w14:paraId="5012B04F" w14:textId="77777777">
      <w:pPr>
        <w:ind w:firstLine="0"/>
      </w:pPr>
      <w:r>
        <w:t>5-Sistema envia msg07: "Registro excluído com sucesso!"</w:t>
      </w:r>
    </w:p>
    <w:p w:rsidR="001E4D55" w:rsidP="001E4D55" w:rsidRDefault="001E4D55" w14:paraId="7802A8DA" w14:textId="77777777">
      <w:pPr>
        <w:ind w:firstLine="0"/>
      </w:pPr>
      <w:r>
        <w:t>6-Sistema atualiza banco de dados e retorna ao Caso de Uso "Alterar Pessoa"</w:t>
      </w:r>
    </w:p>
    <w:p w:rsidR="001E4D55" w:rsidP="001E4D55" w:rsidRDefault="001E4D55" w14:paraId="1914B174" w14:textId="77777777">
      <w:pPr>
        <w:ind w:firstLine="0"/>
      </w:pPr>
    </w:p>
    <w:p w:rsidRPr="001E4D55" w:rsidR="001E4D55" w:rsidP="001E4D55" w:rsidRDefault="001E4D55" w14:paraId="49E8652A" w14:textId="77777777">
      <w:pPr>
        <w:ind w:firstLine="0"/>
        <w:rPr>
          <w:b/>
        </w:rPr>
      </w:pPr>
      <w:r w:rsidRPr="001E4D55">
        <w:rPr>
          <w:b/>
        </w:rPr>
        <w:t>Fluxo Exceção</w:t>
      </w:r>
    </w:p>
    <w:p w:rsidR="001E4D55" w:rsidP="001E4D55" w:rsidRDefault="001E4D55" w14:paraId="737DD4AC" w14:textId="77777777">
      <w:pPr>
        <w:ind w:firstLine="0"/>
      </w:pPr>
      <w:r>
        <w:t xml:space="preserve">2-Sistema envia </w:t>
      </w:r>
      <w:proofErr w:type="spellStart"/>
      <w:r>
        <w:t>mensagem</w:t>
      </w:r>
      <w:proofErr w:type="spellEnd"/>
      <w:r>
        <w:t xml:space="preserve"> 06: "Deseja excluir o registro?"</w:t>
      </w:r>
    </w:p>
    <w:p w:rsidR="001E4D55" w:rsidP="001E4D55" w:rsidRDefault="001E4D55" w14:paraId="3D54B136" w14:textId="77777777">
      <w:pPr>
        <w:ind w:firstLine="0"/>
      </w:pPr>
      <w:r>
        <w:t>2.1-AtorAdm não confirma exclusão do registro</w:t>
      </w:r>
    </w:p>
    <w:p w:rsidR="001E4D55" w:rsidP="001E4D55" w:rsidRDefault="001E4D55" w14:paraId="751F3FA7" w14:textId="77777777">
      <w:pPr>
        <w:ind w:firstLine="0"/>
      </w:pPr>
      <w:r>
        <w:t>2.2-Sistema cancela ação</w:t>
      </w:r>
    </w:p>
    <w:p w:rsidR="001E4D55" w:rsidP="001E4D55" w:rsidRDefault="001E4D55" w14:paraId="4AD9DE1B" w14:textId="7A5A9F01">
      <w:pPr>
        <w:ind w:firstLine="0"/>
      </w:pPr>
      <w:r w:rsidR="001E4D55">
        <w:rPr/>
        <w:t xml:space="preserve">2.3-Sistema </w:t>
      </w:r>
      <w:r w:rsidR="001E4D55">
        <w:rPr/>
        <w:t>retorna ao</w:t>
      </w:r>
      <w:r w:rsidR="001E4D55">
        <w:rPr/>
        <w:t xml:space="preserve"> caso de Uso "Alterar Pessoa"</w:t>
      </w:r>
    </w:p>
    <w:p w:rsidR="001E4D55" w:rsidP="001E4D55" w:rsidRDefault="001E4D55" w14:paraId="232A9624" w14:textId="77777777">
      <w:pPr>
        <w:ind w:firstLine="0"/>
      </w:pPr>
    </w:p>
    <w:p w:rsidR="001E4D55" w:rsidP="001E4D55" w:rsidRDefault="001E4D55" w14:paraId="33CE9EDF" w14:textId="77777777">
      <w:pPr>
        <w:ind w:firstLine="0"/>
      </w:pPr>
      <w:r>
        <w:t>Fluxo Alternativo</w:t>
      </w:r>
    </w:p>
    <w:p w:rsidR="001E4D55" w:rsidP="001E4D55" w:rsidRDefault="001E4D55" w14:paraId="18B1A8E8" w14:textId="77777777">
      <w:pPr>
        <w:ind w:firstLine="0"/>
      </w:pPr>
      <w:r>
        <w:t>4-Sistema exclui registro</w:t>
      </w:r>
    </w:p>
    <w:p w:rsidR="001E4D55" w:rsidP="001E4D55" w:rsidRDefault="001E4D55" w14:paraId="72A9823A" w14:textId="77777777">
      <w:pPr>
        <w:ind w:firstLine="0"/>
      </w:pPr>
      <w:r>
        <w:t>4.1-Sistema identifica erros de conexão com banco de dados ao excluir registro</w:t>
      </w:r>
    </w:p>
    <w:p w:rsidR="001E4D55" w:rsidP="001E4D55" w:rsidRDefault="001E4D55" w14:paraId="6BF5E2E1" w14:textId="09588CC5">
      <w:pPr>
        <w:ind w:firstLine="0"/>
      </w:pPr>
      <w:r w:rsidR="001E4D55">
        <w:rPr/>
        <w:t>4.2-Sistema envia msg07:"</w:t>
      </w:r>
      <w:r w:rsidR="001E4D55">
        <w:rPr/>
        <w:t>Erros</w:t>
      </w:r>
      <w:r w:rsidR="001E4D55">
        <w:rPr/>
        <w:t xml:space="preserve"> de conexão de BD"</w:t>
      </w:r>
    </w:p>
    <w:p w:rsidR="00732FB4" w:rsidP="001E4D55" w:rsidRDefault="001E4D55" w14:paraId="530DBCA9" w14:textId="77777777">
      <w:pPr>
        <w:ind w:firstLine="0"/>
      </w:pPr>
      <w:r>
        <w:t>4.3-Sistema retorna ao item 1</w:t>
      </w:r>
    </w:p>
    <w:p w:rsidR="00A77264" w:rsidP="00A77264" w:rsidRDefault="00A77264" w14:paraId="510B8106" w14:textId="77777777">
      <w:pPr>
        <w:ind w:firstLine="0"/>
      </w:pPr>
    </w:p>
    <w:p w:rsidR="00BB3F9A" w:rsidP="00BB3F9A" w:rsidRDefault="00BB3F9A" w14:paraId="7F50EB0E" w14:textId="0162539E">
      <w:pPr>
        <w:pStyle w:val="Ttulo2"/>
        <w:numPr>
          <w:ilvl w:val="0"/>
          <w:numId w:val="0"/>
        </w:numPr>
        <w:rPr>
          <w:szCs w:val="24"/>
        </w:rPr>
      </w:pPr>
      <w:bookmarkStart w:name="_Toc144810003" w:id="50"/>
      <w:r>
        <w:rPr>
          <w:szCs w:val="24"/>
        </w:rPr>
        <w:t>3.6</w:t>
      </w:r>
      <w:r w:rsidRPr="000959C0">
        <w:rPr>
          <w:szCs w:val="24"/>
        </w:rPr>
        <w:t xml:space="preserve">. Diagrama de </w:t>
      </w:r>
      <w:r w:rsidR="00AD24F8">
        <w:rPr>
          <w:szCs w:val="24"/>
        </w:rPr>
        <w:t>Sequência</w:t>
      </w:r>
      <w:bookmarkEnd w:id="50"/>
    </w:p>
    <w:p w:rsidR="00235ECF" w:rsidP="00235ECF" w:rsidRDefault="00235ECF" w14:paraId="5E566FE5" w14:textId="77777777">
      <w:pPr>
        <w:pStyle w:val="Pargrafo"/>
        <w:ind w:firstLine="0"/>
        <w:rPr>
          <w:i/>
          <w:color w:val="1F497D" w:themeColor="text2"/>
          <w:szCs w:val="24"/>
        </w:rPr>
      </w:pPr>
      <w:r>
        <w:rPr>
          <w:i/>
          <w:color w:val="1F497D" w:themeColor="text2"/>
          <w:szCs w:val="24"/>
        </w:rPr>
        <w:t>(2</w:t>
      </w:r>
      <w:r w:rsidRPr="00E0757D">
        <w:rPr>
          <w:i/>
          <w:color w:val="1F497D" w:themeColor="text2"/>
          <w:szCs w:val="24"/>
        </w:rPr>
        <w:t xml:space="preserve"> principais: cadastro, consulta, relatório, agendamento, controle, </w:t>
      </w:r>
      <w:proofErr w:type="gramStart"/>
      <w:r w:rsidRPr="00E0757D">
        <w:rPr>
          <w:i/>
          <w:color w:val="1F497D" w:themeColor="text2"/>
          <w:szCs w:val="24"/>
        </w:rPr>
        <w:t>etc..</w:t>
      </w:r>
      <w:proofErr w:type="gramEnd"/>
      <w:r w:rsidRPr="00E0757D">
        <w:rPr>
          <w:i/>
          <w:color w:val="1F497D" w:themeColor="text2"/>
          <w:szCs w:val="24"/>
        </w:rPr>
        <w:t>)</w:t>
      </w:r>
    </w:p>
    <w:p w:rsidR="00235ECF" w:rsidP="00235ECF" w:rsidRDefault="00235ECF" w14:paraId="350F8F1D" w14:textId="77777777">
      <w:pPr>
        <w:pStyle w:val="Pargrafo"/>
        <w:ind w:firstLine="0"/>
        <w:rPr>
          <w:i/>
          <w:color w:val="1F497D" w:themeColor="text2"/>
          <w:szCs w:val="24"/>
        </w:rPr>
      </w:pPr>
      <w:r>
        <w:rPr>
          <w:i/>
          <w:color w:val="1F497D" w:themeColor="text2"/>
          <w:szCs w:val="24"/>
        </w:rPr>
        <w:t xml:space="preserve">Inserir o diagrama e abaixo colocar a documentação do mesmo. </w:t>
      </w:r>
    </w:p>
    <w:p w:rsidR="00BB3F9A" w:rsidP="00BB3F9A" w:rsidRDefault="00BB3F9A" w14:paraId="30F22D18" w14:textId="77777777"/>
    <w:p w:rsidR="00B6588B" w:rsidP="00B6588B" w:rsidRDefault="0039401D" w14:paraId="355F6CE7" w14:textId="2102F3FC">
      <w:pPr>
        <w:pStyle w:val="Ttulo2"/>
        <w:numPr>
          <w:ilvl w:val="0"/>
          <w:numId w:val="0"/>
        </w:numPr>
        <w:rPr>
          <w:szCs w:val="24"/>
        </w:rPr>
      </w:pPr>
      <w:bookmarkStart w:name="_Toc144810004" w:id="51"/>
      <w:r>
        <w:rPr>
          <w:szCs w:val="24"/>
        </w:rPr>
        <w:t>3.</w:t>
      </w:r>
      <w:r w:rsidR="00C21629">
        <w:rPr>
          <w:szCs w:val="24"/>
        </w:rPr>
        <w:t xml:space="preserve">7. </w:t>
      </w:r>
      <w:r w:rsidRPr="000959C0">
        <w:rPr>
          <w:szCs w:val="24"/>
        </w:rPr>
        <w:t xml:space="preserve">Diagrama de </w:t>
      </w:r>
      <w:r>
        <w:rPr>
          <w:szCs w:val="24"/>
        </w:rPr>
        <w:t>Comunicação</w:t>
      </w:r>
      <w:bookmarkEnd w:id="51"/>
    </w:p>
    <w:p w:rsidR="0039401D" w:rsidP="0039401D" w:rsidRDefault="0039401D" w14:paraId="2A805FFD" w14:textId="77777777">
      <w:pPr>
        <w:pStyle w:val="Pargrafo"/>
        <w:ind w:firstLine="0"/>
        <w:rPr>
          <w:i/>
          <w:color w:val="1F497D" w:themeColor="text2"/>
          <w:szCs w:val="24"/>
        </w:rPr>
      </w:pPr>
      <w:r>
        <w:rPr>
          <w:i/>
          <w:color w:val="1F497D" w:themeColor="text2"/>
          <w:szCs w:val="24"/>
        </w:rPr>
        <w:t>(1 diagrama relevante do projeto)</w:t>
      </w:r>
    </w:p>
    <w:p w:rsidR="0039401D" w:rsidP="00BB3F9A" w:rsidRDefault="0039401D" w14:paraId="19EF3B5D" w14:textId="77777777"/>
    <w:p w:rsidR="00B6588B" w:rsidP="00B6588B" w:rsidRDefault="00235ECF" w14:paraId="72FC8AB3" w14:textId="1913440D">
      <w:pPr>
        <w:pStyle w:val="Ttulo2"/>
        <w:numPr>
          <w:ilvl w:val="0"/>
          <w:numId w:val="0"/>
        </w:numPr>
        <w:rPr>
          <w:szCs w:val="24"/>
        </w:rPr>
      </w:pPr>
      <w:bookmarkStart w:name="_Toc144810005" w:id="52"/>
      <w:r>
        <w:rPr>
          <w:szCs w:val="24"/>
        </w:rPr>
        <w:t>3.</w:t>
      </w:r>
      <w:r w:rsidR="00C21629">
        <w:rPr>
          <w:szCs w:val="24"/>
        </w:rPr>
        <w:t xml:space="preserve">8. </w:t>
      </w:r>
      <w:r w:rsidRPr="000959C0">
        <w:rPr>
          <w:szCs w:val="24"/>
        </w:rPr>
        <w:t xml:space="preserve">Diagrama de </w:t>
      </w:r>
      <w:r>
        <w:rPr>
          <w:szCs w:val="24"/>
        </w:rPr>
        <w:t>Atividade</w:t>
      </w:r>
      <w:bookmarkEnd w:id="52"/>
    </w:p>
    <w:p w:rsidR="00235ECF" w:rsidP="00235ECF" w:rsidRDefault="00235ECF" w14:paraId="695FFA3E" w14:textId="77777777">
      <w:pPr>
        <w:pStyle w:val="Pargrafo"/>
        <w:ind w:firstLine="0"/>
        <w:rPr>
          <w:i/>
          <w:color w:val="1F497D" w:themeColor="text2"/>
          <w:szCs w:val="24"/>
        </w:rPr>
      </w:pPr>
      <w:r>
        <w:rPr>
          <w:i/>
          <w:color w:val="1F497D" w:themeColor="text2"/>
          <w:szCs w:val="24"/>
        </w:rPr>
        <w:t xml:space="preserve">(1 diagrama de </w:t>
      </w:r>
      <w:r w:rsidR="0039401D">
        <w:rPr>
          <w:i/>
          <w:color w:val="1F497D" w:themeColor="text2"/>
          <w:szCs w:val="24"/>
        </w:rPr>
        <w:t>uma ação específica do sistema)</w:t>
      </w:r>
    </w:p>
    <w:p w:rsidR="00235ECF" w:rsidP="00BB3F9A" w:rsidRDefault="00235ECF" w14:paraId="220FFE88" w14:textId="77777777"/>
    <w:p w:rsidR="0039401D" w:rsidP="00BB3F9A" w:rsidRDefault="0039401D" w14:paraId="5AA4715C" w14:textId="77777777"/>
    <w:p w:rsidRPr="00BB3F9A" w:rsidR="0039401D" w:rsidP="00BB3F9A" w:rsidRDefault="0039401D" w14:paraId="719DBAF9" w14:textId="77777777"/>
    <w:p w:rsidRPr="002B3561" w:rsidR="007944D7" w:rsidP="005F772A" w:rsidRDefault="0082521E" w14:paraId="66CF192F" w14:textId="3691E7AF">
      <w:pPr>
        <w:pStyle w:val="Ttulo1"/>
        <w:ind w:left="426"/>
      </w:pPr>
      <w:bookmarkStart w:name="_Toc144810006" w:id="53"/>
      <w:r w:rsidRPr="002B3561">
        <w:lastRenderedPageBreak/>
        <w:t>DEFINIÇÃO DA INTERFACE COM O USUÁRIO</w:t>
      </w:r>
      <w:r w:rsidRPr="002B3561" w:rsidR="007944D7">
        <w:t xml:space="preserve"> </w:t>
      </w:r>
      <w:r w:rsidRPr="002B3561" w:rsidR="00B6588B">
        <w:t>(</w:t>
      </w:r>
      <w:r w:rsidRPr="002B3561">
        <w:t>UX</w:t>
      </w:r>
      <w:r w:rsidRPr="002B3561" w:rsidR="00B6588B">
        <w:t>)</w:t>
      </w:r>
      <w:r w:rsidRPr="002B3561" w:rsidR="007A458A">
        <w:t xml:space="preserve"> (3º semstre)</w:t>
      </w:r>
      <w:bookmarkEnd w:id="53"/>
    </w:p>
    <w:p w:rsidRPr="002B3561" w:rsidR="007944D7" w:rsidP="007944D7" w:rsidRDefault="00B6588B" w14:paraId="69B92985" w14:textId="4CFC4E09">
      <w:pPr>
        <w:pStyle w:val="Ttulo2"/>
        <w:numPr>
          <w:ilvl w:val="1"/>
          <w:numId w:val="13"/>
        </w:numPr>
        <w:tabs>
          <w:tab w:val="clear" w:pos="3273"/>
          <w:tab w:val="num" w:pos="851"/>
        </w:tabs>
        <w:ind w:left="426"/>
      </w:pPr>
      <w:bookmarkStart w:name="_Toc144810007" w:id="54"/>
      <w:r w:rsidRPr="002B3561">
        <w:t>Descrição de cenário</w:t>
      </w:r>
      <w:bookmarkEnd w:id="54"/>
    </w:p>
    <w:p w:rsidR="00B6588B" w:rsidP="00B6588B" w:rsidRDefault="009762E4" w14:paraId="5FD1B598" w14:textId="3E852E57">
      <w:pPr>
        <w:rPr>
          <w:color w:val="FF0000"/>
        </w:rPr>
      </w:pPr>
      <w:r w:rsidRPr="00844F90">
        <w:rPr>
          <w:color w:val="FF0000"/>
        </w:rPr>
        <w:t>(citar referências sobre o assunto e</w:t>
      </w:r>
      <w:r>
        <w:t xml:space="preserve"> </w:t>
      </w:r>
      <w:r w:rsidRPr="00B6588B" w:rsidR="00B6588B">
        <w:rPr>
          <w:color w:val="FF0000"/>
        </w:rPr>
        <w:t>descrever pelo menos 2 cenários de uso relevantes para o sistema)</w:t>
      </w:r>
    </w:p>
    <w:p w:rsidRPr="00B6588B" w:rsidR="00B6588B" w:rsidP="00B6588B" w:rsidRDefault="00B6588B" w14:paraId="6604768E" w14:textId="77777777">
      <w:pPr>
        <w:rPr>
          <w:color w:val="FF0000"/>
        </w:rPr>
      </w:pPr>
    </w:p>
    <w:p w:rsidRPr="002B3561" w:rsidR="00B6588B" w:rsidP="00B6588B" w:rsidRDefault="00B6588B" w14:paraId="6BCBF466" w14:textId="5ED7759B">
      <w:pPr>
        <w:pStyle w:val="Ttulo2"/>
        <w:numPr>
          <w:ilvl w:val="1"/>
          <w:numId w:val="13"/>
        </w:numPr>
        <w:tabs>
          <w:tab w:val="clear" w:pos="3273"/>
          <w:tab w:val="num" w:pos="851"/>
        </w:tabs>
        <w:ind w:left="426"/>
      </w:pPr>
      <w:bookmarkStart w:name="_Toc144810008" w:id="55"/>
      <w:r w:rsidRPr="002B3561">
        <w:t>Descrição de personas</w:t>
      </w:r>
      <w:bookmarkEnd w:id="55"/>
    </w:p>
    <w:p w:rsidR="00B6588B" w:rsidP="009762E4" w:rsidRDefault="009762E4" w14:paraId="28A2C298" w14:textId="0A16792F">
      <w:pPr>
        <w:pStyle w:val="PargrafodaLista"/>
        <w:ind w:left="360" w:firstLine="0"/>
        <w:rPr>
          <w:color w:val="FF0000"/>
        </w:rPr>
      </w:pPr>
      <w:r>
        <w:rPr>
          <w:color w:val="FF0000"/>
        </w:rPr>
        <w:t xml:space="preserve">     (citar referências sobre o assunto e </w:t>
      </w:r>
      <w:r w:rsidRPr="00B6588B" w:rsidR="00B6588B">
        <w:rPr>
          <w:color w:val="FF0000"/>
        </w:rPr>
        <w:t xml:space="preserve">descrever pelo menos 2 </w:t>
      </w:r>
      <w:r w:rsidR="00B6588B">
        <w:rPr>
          <w:color w:val="FF0000"/>
        </w:rPr>
        <w:t>personas</w:t>
      </w:r>
      <w:r w:rsidRPr="00B6588B" w:rsidR="00B6588B">
        <w:rPr>
          <w:color w:val="FF0000"/>
        </w:rPr>
        <w:t xml:space="preserve"> relevantes para o sistema)</w:t>
      </w:r>
    </w:p>
    <w:p w:rsidR="00B6588B" w:rsidP="00B6588B" w:rsidRDefault="00B6588B" w14:paraId="04F54099" w14:textId="4FBBD6B8">
      <w:pPr>
        <w:rPr>
          <w:color w:val="FF0000"/>
        </w:rPr>
      </w:pPr>
    </w:p>
    <w:p w:rsidRPr="002B3561" w:rsidR="00B6588B" w:rsidP="00B6588B" w:rsidRDefault="000E2981" w14:paraId="4EF2DBE5" w14:textId="2FC994DF">
      <w:pPr>
        <w:pStyle w:val="Ttulo2"/>
        <w:numPr>
          <w:ilvl w:val="1"/>
          <w:numId w:val="13"/>
        </w:numPr>
        <w:tabs>
          <w:tab w:val="clear" w:pos="3273"/>
          <w:tab w:val="num" w:pos="851"/>
        </w:tabs>
        <w:ind w:left="426"/>
      </w:pPr>
      <w:bookmarkStart w:name="_Toc144810009" w:id="56"/>
      <w:r w:rsidRPr="002B3561">
        <w:t>Esboços de tela (</w:t>
      </w:r>
      <w:proofErr w:type="spellStart"/>
      <w:r w:rsidRPr="002B3561">
        <w:t>wireframes</w:t>
      </w:r>
      <w:proofErr w:type="spellEnd"/>
      <w:r w:rsidRPr="002B3561">
        <w:t>)</w:t>
      </w:r>
      <w:bookmarkEnd w:id="56"/>
    </w:p>
    <w:p w:rsidR="000E2981" w:rsidP="000E2981" w:rsidRDefault="000E2981" w14:paraId="6360F092" w14:textId="18FA0EC5"/>
    <w:p w:rsidR="000E2981" w:rsidP="000E2981" w:rsidRDefault="000E2981" w14:paraId="61CBAB1E" w14:textId="672FC688">
      <w:pPr>
        <w:rPr>
          <w:color w:val="FF0000"/>
        </w:rPr>
      </w:pPr>
      <w:r w:rsidRPr="00B6588B">
        <w:rPr>
          <w:color w:val="FF0000"/>
        </w:rPr>
        <w:t>(</w:t>
      </w:r>
      <w:r>
        <w:rPr>
          <w:color w:val="FF0000"/>
        </w:rPr>
        <w:t xml:space="preserve">fazer o </w:t>
      </w:r>
      <w:proofErr w:type="spellStart"/>
      <w:r>
        <w:rPr>
          <w:color w:val="FF0000"/>
        </w:rPr>
        <w:t>wireframe</w:t>
      </w:r>
      <w:proofErr w:type="spellEnd"/>
      <w:r>
        <w:rPr>
          <w:color w:val="FF0000"/>
        </w:rPr>
        <w:t xml:space="preserve"> da tela de login, tela principal e dois exemplos de cadastros</w:t>
      </w:r>
      <w:r w:rsidR="00A54925">
        <w:rPr>
          <w:color w:val="FF0000"/>
        </w:rPr>
        <w:t xml:space="preserve"> relevantes para o sistema e descrever sobre a imagem que foi colocada</w:t>
      </w:r>
      <w:r w:rsidRPr="00B6588B">
        <w:rPr>
          <w:color w:val="FF0000"/>
        </w:rPr>
        <w:t>)</w:t>
      </w:r>
    </w:p>
    <w:p w:rsidRPr="000E2981" w:rsidR="000E2981" w:rsidP="000E2981" w:rsidRDefault="000E2981" w14:paraId="4C156D76" w14:textId="77777777"/>
    <w:p w:rsidRPr="002B3561" w:rsidR="00B6588B" w:rsidP="00FD0AE4" w:rsidRDefault="0053241A" w14:paraId="74291FF7" w14:textId="07B8626F">
      <w:pPr>
        <w:pStyle w:val="Ttulo2"/>
        <w:numPr>
          <w:ilvl w:val="1"/>
          <w:numId w:val="13"/>
        </w:numPr>
        <w:tabs>
          <w:tab w:val="clear" w:pos="3273"/>
          <w:tab w:val="num" w:pos="851"/>
        </w:tabs>
        <w:ind w:left="426"/>
        <w:rPr/>
      </w:pPr>
      <w:bookmarkStart w:name="_Toc144810010" w:id="57"/>
      <w:r w:rsidR="0053241A">
        <w:rPr/>
        <w:t>Protótip</w:t>
      </w:r>
      <w:r w:rsidR="03474581">
        <w:rPr/>
        <w:t>e</w:t>
      </w:r>
      <w:r w:rsidR="0053241A">
        <w:rPr/>
        <w:t>s</w:t>
      </w:r>
      <w:r w:rsidR="00866F91">
        <w:rPr/>
        <w:t xml:space="preserve"> de tela</w:t>
      </w:r>
      <w:bookmarkEnd w:id="57"/>
      <w:r w:rsidR="00866F91">
        <w:rPr/>
        <w:t xml:space="preserve"> </w:t>
      </w:r>
    </w:p>
    <w:p w:rsidR="00E23F38" w:rsidP="00E23F38" w:rsidRDefault="00E23F38" w14:paraId="58A99892" w14:textId="77777777">
      <w:pPr>
        <w:pStyle w:val="PargrafodaLista"/>
        <w:ind w:left="360" w:firstLine="0"/>
        <w:rPr>
          <w:color w:val="FF0000"/>
        </w:rPr>
      </w:pPr>
    </w:p>
    <w:p w:rsidR="0053241A" w:rsidP="00E23F38" w:rsidRDefault="0053241A" w14:paraId="093A495C" w14:textId="6372E8FA">
      <w:pPr>
        <w:rPr>
          <w:color w:val="FF0000"/>
        </w:rPr>
      </w:pPr>
      <w:r w:rsidRPr="0053241A">
        <w:rPr>
          <w:color w:val="FF0000"/>
        </w:rPr>
        <w:t xml:space="preserve">(fazer o </w:t>
      </w:r>
      <w:r w:rsidR="00E23F38">
        <w:rPr>
          <w:color w:val="FF0000"/>
        </w:rPr>
        <w:t>protótipo</w:t>
      </w:r>
      <w:r w:rsidRPr="0053241A">
        <w:rPr>
          <w:color w:val="FF0000"/>
        </w:rPr>
        <w:t xml:space="preserve"> da tela de login, tela principal e </w:t>
      </w:r>
      <w:r w:rsidR="00E23F38">
        <w:rPr>
          <w:color w:val="FF0000"/>
        </w:rPr>
        <w:t xml:space="preserve">dos </w:t>
      </w:r>
      <w:r w:rsidRPr="0053241A">
        <w:rPr>
          <w:color w:val="FF0000"/>
        </w:rPr>
        <w:t>dois exemplos de cadastros relevantes para o sistema</w:t>
      </w:r>
      <w:r w:rsidR="00B54D25">
        <w:rPr>
          <w:color w:val="FF0000"/>
        </w:rPr>
        <w:t xml:space="preserve">, preferencialmente em </w:t>
      </w:r>
      <w:proofErr w:type="spellStart"/>
      <w:r w:rsidR="00B54D25">
        <w:rPr>
          <w:color w:val="FF0000"/>
        </w:rPr>
        <w:t>Html</w:t>
      </w:r>
      <w:proofErr w:type="spellEnd"/>
      <w:r w:rsidR="00B54D25">
        <w:rPr>
          <w:color w:val="FF0000"/>
        </w:rPr>
        <w:t xml:space="preserve"> e </w:t>
      </w:r>
      <w:proofErr w:type="spellStart"/>
      <w:proofErr w:type="gramStart"/>
      <w:r w:rsidR="00B54D25">
        <w:rPr>
          <w:color w:val="FF0000"/>
        </w:rPr>
        <w:t>css</w:t>
      </w:r>
      <w:proofErr w:type="spellEnd"/>
      <w:r w:rsidR="00B54D25">
        <w:rPr>
          <w:color w:val="FF0000"/>
        </w:rPr>
        <w:t xml:space="preserve">  ou</w:t>
      </w:r>
      <w:proofErr w:type="gramEnd"/>
      <w:r w:rsidR="00B54D25">
        <w:rPr>
          <w:color w:val="FF0000"/>
        </w:rPr>
        <w:t xml:space="preserve"> em </w:t>
      </w:r>
      <w:proofErr w:type="spellStart"/>
      <w:r w:rsidR="00B54D25">
        <w:rPr>
          <w:color w:val="FF0000"/>
        </w:rPr>
        <w:t>bootstrap</w:t>
      </w:r>
      <w:proofErr w:type="spellEnd"/>
      <w:r w:rsidR="00B54D25">
        <w:rPr>
          <w:color w:val="FF0000"/>
        </w:rPr>
        <w:t>, se não for possível fazer o protótipo em algum aplicativo de edição pertinente)</w:t>
      </w:r>
    </w:p>
    <w:p w:rsidRPr="0053241A" w:rsidR="00B54D25" w:rsidP="00E23F38" w:rsidRDefault="00B54D25" w14:paraId="4A60A266" w14:textId="1B33AAC9">
      <w:pPr>
        <w:rPr>
          <w:color w:val="FF0000"/>
        </w:rPr>
      </w:pPr>
      <w:r>
        <w:rPr>
          <w:color w:val="FF0000"/>
        </w:rPr>
        <w:t>(descrever sobre as telas demonstradas</w:t>
      </w:r>
      <w:r w:rsidR="009762E4">
        <w:rPr>
          <w:color w:val="FF0000"/>
        </w:rPr>
        <w:t>)</w:t>
      </w:r>
    </w:p>
    <w:p w:rsidRPr="00E23F38" w:rsidR="007944D7" w:rsidP="00E23F38" w:rsidRDefault="007944D7" w14:paraId="5AC85C55" w14:textId="58D48A9F">
      <w:pPr>
        <w:rPr>
          <w:color w:val="FF0000"/>
        </w:rPr>
      </w:pPr>
    </w:p>
    <w:p w:rsidRPr="00092B12" w:rsidR="00092B12" w:rsidP="005F772A" w:rsidRDefault="009A2471" w14:paraId="4B1AD985" w14:textId="1293D9B8">
      <w:pPr>
        <w:pStyle w:val="Ttulo1"/>
        <w:ind w:left="426"/>
        <w:rPr/>
      </w:pPr>
      <w:bookmarkStart w:name="_Toc144810011" w:id="58"/>
      <w:r w:rsidR="009A2471">
        <w:rPr>
          <w:caps w:val="0"/>
          <w:smallCaps w:val="0"/>
        </w:rPr>
        <w:t>B</w:t>
      </w:r>
      <w:r w:rsidR="3DF91312">
        <w:rPr>
          <w:caps w:val="0"/>
          <w:smallCaps w:val="0"/>
        </w:rPr>
        <w:t>R</w:t>
      </w:r>
      <w:r w:rsidR="009A2471">
        <w:rPr>
          <w:caps w:val="0"/>
          <w:smallCaps w:val="0"/>
        </w:rPr>
        <w:t>ANCO DE DADOS</w:t>
      </w:r>
      <w:bookmarkEnd w:id="58"/>
    </w:p>
    <w:p w:rsidRPr="007944D7" w:rsidR="007944D7" w:rsidP="007944D7" w:rsidRDefault="007944D7" w14:paraId="68F1E161" w14:textId="77777777">
      <w:pPr>
        <w:pStyle w:val="PargrafodaLista"/>
        <w:keepNext/>
        <w:numPr>
          <w:ilvl w:val="0"/>
          <w:numId w:val="13"/>
        </w:numPr>
        <w:outlineLvl w:val="1"/>
        <w:rPr>
          <w:smallCaps/>
          <w:vanish/>
        </w:rPr>
      </w:pPr>
    </w:p>
    <w:p w:rsidRPr="00981C54" w:rsidR="00981C54" w:rsidP="007944D7" w:rsidRDefault="00981C54" w14:paraId="60178EEB" w14:textId="2D31C225">
      <w:pPr>
        <w:pStyle w:val="Ttulo2"/>
        <w:numPr>
          <w:ilvl w:val="1"/>
          <w:numId w:val="13"/>
        </w:numPr>
        <w:tabs>
          <w:tab w:val="num" w:pos="-1011"/>
        </w:tabs>
        <w:ind w:left="426"/>
      </w:pPr>
      <w:bookmarkStart w:name="_Toc144810012" w:id="59"/>
      <w:r w:rsidRPr="00981C54">
        <w:t>Modelo Entidade Relacionamento</w:t>
      </w:r>
      <w:bookmarkEnd w:id="59"/>
    </w:p>
    <w:p w:rsidRPr="003A45D5" w:rsidR="00092B12" w:rsidP="00092B12" w:rsidRDefault="00092B12" w14:paraId="02D2B1C7" w14:textId="77777777">
      <w:pPr>
        <w:pStyle w:val="Pargrafo"/>
        <w:spacing w:before="0" w:line="360" w:lineRule="auto"/>
        <w:ind w:firstLine="851"/>
        <w:rPr>
          <w:i/>
          <w:color w:val="365F91"/>
          <w:szCs w:val="24"/>
        </w:rPr>
      </w:pPr>
      <w:r w:rsidRPr="003A45D5">
        <w:rPr>
          <w:i/>
          <w:color w:val="365F91"/>
          <w:szCs w:val="24"/>
        </w:rPr>
        <w:t>(descrever sobre o que se refere o Mapeamento do Objeto Relacional)</w:t>
      </w:r>
    </w:p>
    <w:p w:rsidRPr="00770AFF" w:rsidR="006C04EC" w:rsidP="006C04EC" w:rsidRDefault="006C04EC" w14:paraId="67FAE20D" w14:textId="77777777">
      <w:pPr>
        <w:pStyle w:val="Legenda"/>
        <w:rPr>
          <w:szCs w:val="24"/>
        </w:rPr>
      </w:pPr>
      <w:bookmarkStart w:name="_Toc320011802" w:id="60"/>
      <w:r>
        <w:t xml:space="preserve">Figura </w:t>
      </w:r>
      <w:r w:rsidR="00F70CEC">
        <w:rPr>
          <w:noProof/>
        </w:rPr>
        <w:fldChar w:fldCharType="begin"/>
      </w:r>
      <w:r w:rsidR="00F70CEC">
        <w:rPr>
          <w:noProof/>
        </w:rPr>
        <w:instrText xml:space="preserve"> SEQ Figura \* ARABIC </w:instrText>
      </w:r>
      <w:r w:rsidR="00F70CEC">
        <w:rPr>
          <w:noProof/>
        </w:rPr>
        <w:fldChar w:fldCharType="separate"/>
      </w:r>
      <w:r>
        <w:rPr>
          <w:noProof/>
        </w:rPr>
        <w:t>9</w:t>
      </w:r>
      <w:r w:rsidR="00F70CEC">
        <w:rPr>
          <w:noProof/>
        </w:rPr>
        <w:fldChar w:fldCharType="end"/>
      </w:r>
      <w:r>
        <w:t xml:space="preserve"> – </w:t>
      </w:r>
      <w:r w:rsidRPr="009F4885">
        <w:rPr>
          <w:b w:val="0"/>
        </w:rPr>
        <w:t>Mapeamento do Objeto Relacional</w:t>
      </w:r>
      <w:bookmarkEnd w:id="60"/>
    </w:p>
    <w:p w:rsidR="006C04EC" w:rsidP="006C04EC" w:rsidRDefault="006C04EC" w14:paraId="1EBF06DC" w14:textId="77777777">
      <w:pPr>
        <w:pStyle w:val="Pargrafo"/>
        <w:spacing w:before="0" w:line="360" w:lineRule="auto"/>
        <w:ind w:firstLine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2A6DEDF" wp14:editId="06C1095A">
            <wp:extent cx="4965670" cy="3543300"/>
            <wp:effectExtent l="0" t="0" r="0" b="0"/>
            <wp:docPr id="2" name="Picture 2" descr="Descrição: D:\Documentos\UniJales\Gerência e Projeto de Sofware\Sistema Livraria Digita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ção: D:\Documentos\UniJales\Gerência e Projeto de Sofware\Sistema Livraria Digita.png"/>
                    <pic:cNvPicPr>
                      <a:picLocks noGrp="1"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169" cy="35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C54" w:rsidRDefault="00981C54" w14:paraId="7D0971FD" w14:textId="77777777">
      <w:pPr>
        <w:spacing w:line="240" w:lineRule="auto"/>
        <w:ind w:firstLine="0"/>
        <w:jc w:val="left"/>
        <w:rPr>
          <w:szCs w:val="24"/>
        </w:rPr>
      </w:pPr>
    </w:p>
    <w:p w:rsidR="00B44765" w:rsidRDefault="00B44765" w14:paraId="6E66F1A4" w14:textId="77777777">
      <w:pPr>
        <w:spacing w:line="240" w:lineRule="auto"/>
        <w:ind w:firstLine="0"/>
        <w:jc w:val="left"/>
        <w:rPr>
          <w:szCs w:val="24"/>
        </w:rPr>
      </w:pPr>
    </w:p>
    <w:p w:rsidR="00B44765" w:rsidRDefault="00B44765" w14:paraId="7E510ECB" w14:textId="77777777">
      <w:pPr>
        <w:spacing w:line="240" w:lineRule="auto"/>
        <w:ind w:firstLine="0"/>
        <w:jc w:val="left"/>
        <w:rPr>
          <w:szCs w:val="24"/>
        </w:rPr>
      </w:pPr>
    </w:p>
    <w:p w:rsidRPr="00981C54" w:rsidR="00981C54" w:rsidP="00981C54" w:rsidRDefault="00981C54" w14:paraId="06B18972" w14:textId="77777777">
      <w:pPr>
        <w:pStyle w:val="Ttulo2"/>
        <w:numPr>
          <w:ilvl w:val="1"/>
          <w:numId w:val="13"/>
        </w:numPr>
        <w:tabs>
          <w:tab w:val="clear" w:pos="3273"/>
          <w:tab w:val="num" w:pos="851"/>
        </w:tabs>
        <w:ind w:left="426"/>
      </w:pPr>
      <w:bookmarkStart w:name="_Toc144810013" w:id="61"/>
      <w:r>
        <w:t>Script das tabelas</w:t>
      </w:r>
      <w:bookmarkEnd w:id="61"/>
    </w:p>
    <w:p w:rsidR="00092B12" w:rsidP="00537857" w:rsidRDefault="006734B2" w14:paraId="63F28C17" w14:textId="0C9A1AEB">
      <w:pPr>
        <w:pStyle w:val="Ttulo1"/>
        <w:rPr/>
      </w:pPr>
      <w:bookmarkStart w:name="_Toc144810014" w:id="62"/>
      <w:r w:rsidR="006734B2">
        <w:rPr/>
        <w:t>ARQUITETU</w:t>
      </w:r>
      <w:r w:rsidR="40D538F9">
        <w:rPr/>
        <w:t>d</w:t>
      </w:r>
      <w:r w:rsidR="006734B2">
        <w:rPr/>
        <w:t>A DE SOFTWARE</w:t>
      </w:r>
      <w:bookmarkEnd w:id="62"/>
    </w:p>
    <w:p w:rsidR="0045363C" w:rsidP="009A3683" w:rsidRDefault="0045363C" w14:paraId="2FFD51DC" w14:textId="77777777">
      <w:pPr>
        <w:pStyle w:val="Ttulo2"/>
        <w:numPr>
          <w:ilvl w:val="0"/>
          <w:numId w:val="0"/>
        </w:numPr>
      </w:pPr>
    </w:p>
    <w:p w:rsidRPr="002B3561" w:rsidR="009A3683" w:rsidP="009A3683" w:rsidRDefault="009A3683" w14:paraId="71B5117C" w14:textId="689DCDDB">
      <w:pPr>
        <w:pStyle w:val="Ttulo2"/>
        <w:numPr>
          <w:ilvl w:val="0"/>
          <w:numId w:val="0"/>
        </w:numPr>
      </w:pPr>
      <w:bookmarkStart w:name="_Toc144810015" w:id="63"/>
      <w:r w:rsidRPr="002B3561">
        <w:t xml:space="preserve">6.1 </w:t>
      </w:r>
      <w:r w:rsidRPr="002B3561" w:rsidR="0045363C">
        <w:t>Arquitetura de desenvolvimento</w:t>
      </w:r>
      <w:bookmarkEnd w:id="63"/>
    </w:p>
    <w:p w:rsidR="00CD69D6" w:rsidP="006337C8" w:rsidRDefault="00CD69D6" w14:paraId="3E895843" w14:textId="788C6F2C">
      <w:pPr>
        <w:pStyle w:val="Pargrafo"/>
        <w:rPr>
          <w:i/>
          <w:color w:val="FF0000"/>
        </w:rPr>
      </w:pPr>
      <w:r w:rsidRPr="009A3683">
        <w:rPr>
          <w:i/>
          <w:color w:val="FF0000"/>
        </w:rPr>
        <w:t>Explanar sobre como foi realizado o processo de desenvolvimento</w:t>
      </w:r>
      <w:r w:rsidRPr="009A3683" w:rsidR="00304FA0">
        <w:rPr>
          <w:i/>
          <w:color w:val="FF0000"/>
        </w:rPr>
        <w:t>, arquitetura de desenvolvimento</w:t>
      </w:r>
      <w:r w:rsidRPr="009A3683" w:rsidR="009A3683">
        <w:rPr>
          <w:i/>
          <w:color w:val="FF0000"/>
        </w:rPr>
        <w:t xml:space="preserve"> (Sugestão: fazer um diagrama de Componentes para demonstrar a estrutura do sistema e suas camadas)</w:t>
      </w:r>
    </w:p>
    <w:p w:rsidR="0045363C" w:rsidP="006337C8" w:rsidRDefault="0045363C" w14:paraId="3E91DCCD" w14:textId="7CD07B03">
      <w:pPr>
        <w:pStyle w:val="Pargrafo"/>
        <w:rPr>
          <w:i/>
          <w:color w:val="FF0000"/>
        </w:rPr>
      </w:pPr>
    </w:p>
    <w:p w:rsidRPr="002B3561" w:rsidR="0045363C" w:rsidP="0045363C" w:rsidRDefault="0045363C" w14:paraId="73C629FB" w14:textId="3950844E">
      <w:pPr>
        <w:pStyle w:val="Ttulo2"/>
        <w:numPr>
          <w:ilvl w:val="0"/>
          <w:numId w:val="0"/>
        </w:numPr>
      </w:pPr>
      <w:bookmarkStart w:name="_Toc144810016" w:id="64"/>
      <w:r w:rsidRPr="002B3561">
        <w:t xml:space="preserve">6.2 </w:t>
      </w:r>
      <w:r w:rsidRPr="002B3561" w:rsidR="004C384A">
        <w:t>Telas do sistema</w:t>
      </w:r>
      <w:bookmarkEnd w:id="64"/>
      <w:r w:rsidRPr="002B3561" w:rsidR="004C384A">
        <w:t xml:space="preserve"> </w:t>
      </w:r>
    </w:p>
    <w:p w:rsidR="006337C8" w:rsidP="004C384A" w:rsidRDefault="000E7173" w14:paraId="6AF5389A" w14:textId="03D9CBD1">
      <w:pPr>
        <w:pStyle w:val="Pargrafo"/>
        <w:tabs>
          <w:tab w:val="left" w:pos="2169"/>
        </w:tabs>
        <w:rPr>
          <w:i/>
          <w:color w:val="1F497D" w:themeColor="text2"/>
        </w:rPr>
      </w:pPr>
      <w:r>
        <w:rPr>
          <w:i/>
          <w:color w:val="1F497D" w:themeColor="text2"/>
        </w:rPr>
        <w:t>Colocar as telas desenvolvidas (figuras) e explicar sua função e funcionamento</w:t>
      </w:r>
    </w:p>
    <w:p w:rsidR="000E7173" w:rsidP="006337C8" w:rsidRDefault="000E7173" w14:paraId="59B7D006" w14:textId="3370F2EF">
      <w:pPr>
        <w:pStyle w:val="Pargrafo"/>
        <w:rPr>
          <w:i/>
          <w:color w:val="1F497D" w:themeColor="text2"/>
        </w:rPr>
      </w:pPr>
    </w:p>
    <w:p w:rsidR="00B275D2" w:rsidP="002D0959" w:rsidRDefault="00B275D2" w14:paraId="5C895B83" w14:textId="77777777">
      <w:pPr>
        <w:pStyle w:val="Pargrafo"/>
        <w:rPr>
          <w:i/>
          <w:color w:val="1F497D" w:themeColor="text2"/>
        </w:rPr>
      </w:pPr>
    </w:p>
    <w:p w:rsidRPr="00DE0E82" w:rsidR="00567EC4" w:rsidP="00E34BCC" w:rsidRDefault="0052593C" w14:paraId="629A7001" w14:textId="77777777">
      <w:pPr>
        <w:pStyle w:val="Ttulo1"/>
        <w:rPr>
          <w:szCs w:val="24"/>
        </w:rPr>
      </w:pPr>
      <w:bookmarkStart w:name="_Toc311676965" w:id="65"/>
      <w:bookmarkStart w:name="_Toc311677333" w:id="66"/>
      <w:bookmarkStart w:name="_Toc144810017" w:id="67"/>
      <w:r w:rsidRPr="00DE0E82">
        <w:rPr>
          <w:szCs w:val="24"/>
        </w:rPr>
        <w:lastRenderedPageBreak/>
        <w:t>CONCLUSÃO</w:t>
      </w:r>
      <w:bookmarkEnd w:id="65"/>
      <w:bookmarkEnd w:id="66"/>
      <w:bookmarkEnd w:id="67"/>
    </w:p>
    <w:p w:rsidRPr="00DE0E82" w:rsidR="00036E22" w:rsidP="00036E22" w:rsidRDefault="00036E22" w14:paraId="59C7CE79" w14:textId="77777777">
      <w:pPr>
        <w:pStyle w:val="Referncia"/>
        <w:rPr>
          <w:szCs w:val="24"/>
        </w:rPr>
      </w:pPr>
    </w:p>
    <w:p w:rsidRPr="00DE0E82" w:rsidR="00EB10C4" w:rsidP="00EB10C4" w:rsidRDefault="00EB10C4" w14:paraId="6148D850" w14:textId="77777777">
      <w:pPr>
        <w:pStyle w:val="Pargrafo"/>
        <w:spacing w:before="0" w:line="360" w:lineRule="auto"/>
        <w:ind w:firstLine="851"/>
        <w:rPr>
          <w:szCs w:val="24"/>
        </w:rPr>
      </w:pPr>
      <w:r>
        <w:rPr>
          <w:szCs w:val="24"/>
        </w:rPr>
        <w:t>Fazer uma conclusão se é viável o desenvolvimento do software</w:t>
      </w:r>
      <w:r w:rsidRPr="00DE0E82">
        <w:rPr>
          <w:szCs w:val="24"/>
        </w:rPr>
        <w:t>.</w:t>
      </w:r>
    </w:p>
    <w:p w:rsidRPr="00DE0E82" w:rsidR="00036E22" w:rsidP="00036E22" w:rsidRDefault="00036E22" w14:paraId="429F6588" w14:textId="77777777">
      <w:pPr>
        <w:pStyle w:val="Referncia"/>
        <w:rPr>
          <w:szCs w:val="24"/>
        </w:rPr>
      </w:pPr>
    </w:p>
    <w:p w:rsidRPr="00DE0E82" w:rsidR="00036E22" w:rsidP="00036E22" w:rsidRDefault="00036E22" w14:paraId="7806DE88" w14:textId="77777777">
      <w:pPr>
        <w:pStyle w:val="Referncia"/>
        <w:rPr>
          <w:szCs w:val="24"/>
        </w:rPr>
      </w:pPr>
    </w:p>
    <w:p w:rsidRPr="00DE0E82" w:rsidR="00036E22" w:rsidP="00036E22" w:rsidRDefault="00036E22" w14:paraId="3A93F63A" w14:textId="77777777">
      <w:pPr>
        <w:pStyle w:val="Referncia"/>
        <w:rPr>
          <w:szCs w:val="24"/>
        </w:rPr>
      </w:pPr>
    </w:p>
    <w:p w:rsidRPr="00DE0E82" w:rsidR="00036E22" w:rsidP="00036E22" w:rsidRDefault="00036E22" w14:paraId="5959DB6C" w14:textId="77777777">
      <w:pPr>
        <w:pStyle w:val="Referncia"/>
        <w:rPr>
          <w:szCs w:val="24"/>
        </w:rPr>
      </w:pPr>
    </w:p>
    <w:p w:rsidRPr="00DE0E82" w:rsidR="00036E22" w:rsidP="00036E22" w:rsidRDefault="00036E22" w14:paraId="67439B98" w14:textId="77777777">
      <w:pPr>
        <w:pStyle w:val="Referncia"/>
        <w:rPr>
          <w:szCs w:val="24"/>
        </w:rPr>
      </w:pPr>
    </w:p>
    <w:p w:rsidRPr="00DE0E82" w:rsidR="00036E22" w:rsidP="00036E22" w:rsidRDefault="00036E22" w14:paraId="27B4FC7F" w14:textId="77777777">
      <w:pPr>
        <w:pStyle w:val="Referncia"/>
        <w:rPr>
          <w:szCs w:val="24"/>
        </w:rPr>
      </w:pPr>
    </w:p>
    <w:p w:rsidRPr="00DE0E82" w:rsidR="00036E22" w:rsidP="00036E22" w:rsidRDefault="00036E22" w14:paraId="65476BA7" w14:textId="77777777">
      <w:pPr>
        <w:pStyle w:val="Referncia"/>
        <w:rPr>
          <w:szCs w:val="24"/>
        </w:rPr>
      </w:pPr>
    </w:p>
    <w:p w:rsidRPr="00DE0E82" w:rsidR="00036E22" w:rsidP="00036E22" w:rsidRDefault="00036E22" w14:paraId="7FF9C57F" w14:textId="77777777">
      <w:pPr>
        <w:pStyle w:val="Referncia"/>
        <w:rPr>
          <w:szCs w:val="24"/>
        </w:rPr>
      </w:pPr>
    </w:p>
    <w:p w:rsidRPr="00DE0E82" w:rsidR="00036E22" w:rsidP="00036E22" w:rsidRDefault="00036E22" w14:paraId="2C1AA58E" w14:textId="77777777">
      <w:pPr>
        <w:pStyle w:val="Referncia"/>
        <w:rPr>
          <w:szCs w:val="24"/>
        </w:rPr>
      </w:pPr>
    </w:p>
    <w:p w:rsidRPr="00DE0E82" w:rsidR="00036E22" w:rsidP="00036E22" w:rsidRDefault="00036E22" w14:paraId="154DFB5A" w14:textId="77777777">
      <w:pPr>
        <w:pStyle w:val="Referncia"/>
        <w:rPr>
          <w:szCs w:val="24"/>
        </w:rPr>
      </w:pPr>
    </w:p>
    <w:p w:rsidRPr="00DE0E82" w:rsidR="00036E22" w:rsidP="00036E22" w:rsidRDefault="00036E22" w14:paraId="6BB05919" w14:textId="77777777">
      <w:pPr>
        <w:pStyle w:val="Referncia"/>
        <w:rPr>
          <w:szCs w:val="24"/>
        </w:rPr>
      </w:pPr>
    </w:p>
    <w:p w:rsidRPr="00DE0E82" w:rsidR="00036E22" w:rsidP="00036E22" w:rsidRDefault="00036E22" w14:paraId="67571721" w14:textId="77777777">
      <w:pPr>
        <w:pStyle w:val="Referncia"/>
        <w:rPr>
          <w:szCs w:val="24"/>
        </w:rPr>
      </w:pPr>
    </w:p>
    <w:p w:rsidRPr="00DE0E82" w:rsidR="00036E22" w:rsidP="00036E22" w:rsidRDefault="00036E22" w14:paraId="131F415B" w14:textId="77777777">
      <w:pPr>
        <w:pStyle w:val="Referncia"/>
        <w:rPr>
          <w:szCs w:val="24"/>
        </w:rPr>
      </w:pPr>
    </w:p>
    <w:p w:rsidRPr="00DE0E82" w:rsidR="00036E22" w:rsidP="00036E22" w:rsidRDefault="00036E22" w14:paraId="311AF6E8" w14:textId="77777777">
      <w:pPr>
        <w:pStyle w:val="Referncia"/>
        <w:rPr>
          <w:szCs w:val="24"/>
        </w:rPr>
      </w:pPr>
    </w:p>
    <w:p w:rsidRPr="00DE0E82" w:rsidR="00036E22" w:rsidP="00036E22" w:rsidRDefault="00036E22" w14:paraId="727EFA9E" w14:textId="77777777">
      <w:pPr>
        <w:pStyle w:val="Referncia"/>
        <w:rPr>
          <w:szCs w:val="24"/>
        </w:rPr>
      </w:pPr>
    </w:p>
    <w:p w:rsidRPr="00DE0E82" w:rsidR="00036E22" w:rsidP="00036E22" w:rsidRDefault="00036E22" w14:paraId="0C618586" w14:textId="77777777">
      <w:pPr>
        <w:pStyle w:val="Referncia"/>
        <w:rPr>
          <w:szCs w:val="24"/>
        </w:rPr>
      </w:pPr>
    </w:p>
    <w:p w:rsidRPr="00DE0E82" w:rsidR="00036E22" w:rsidP="00036E22" w:rsidRDefault="00036E22" w14:paraId="144C1E8E" w14:textId="77777777">
      <w:pPr>
        <w:pStyle w:val="Referncia"/>
        <w:rPr>
          <w:szCs w:val="24"/>
        </w:rPr>
      </w:pPr>
    </w:p>
    <w:p w:rsidRPr="00DE0E82" w:rsidR="00036E22" w:rsidP="00036E22" w:rsidRDefault="00036E22" w14:paraId="473CDBE4" w14:textId="77777777">
      <w:pPr>
        <w:pStyle w:val="Referncia"/>
        <w:rPr>
          <w:szCs w:val="24"/>
        </w:rPr>
      </w:pPr>
    </w:p>
    <w:p w:rsidRPr="00DE0E82" w:rsidR="00036E22" w:rsidP="00036E22" w:rsidRDefault="00036E22" w14:paraId="04CC9D69" w14:textId="77777777">
      <w:pPr>
        <w:pStyle w:val="Referncia"/>
        <w:rPr>
          <w:szCs w:val="24"/>
        </w:rPr>
      </w:pPr>
    </w:p>
    <w:p w:rsidRPr="00DE0E82" w:rsidR="00036E22" w:rsidP="00036E22" w:rsidRDefault="00036E22" w14:paraId="38BF87FB" w14:textId="77777777">
      <w:pPr>
        <w:pStyle w:val="Referncia"/>
        <w:rPr>
          <w:szCs w:val="24"/>
        </w:rPr>
      </w:pPr>
    </w:p>
    <w:p w:rsidRPr="00DE0E82" w:rsidR="00036E22" w:rsidP="00036E22" w:rsidRDefault="00036E22" w14:paraId="26D082EC" w14:textId="77777777">
      <w:pPr>
        <w:pStyle w:val="Referncia"/>
        <w:rPr>
          <w:szCs w:val="24"/>
        </w:rPr>
      </w:pPr>
    </w:p>
    <w:p w:rsidRPr="00DE0E82" w:rsidR="00036E22" w:rsidP="00036E22" w:rsidRDefault="00036E22" w14:paraId="283B704D" w14:textId="77777777">
      <w:pPr>
        <w:pStyle w:val="Referncia"/>
        <w:rPr>
          <w:szCs w:val="24"/>
        </w:rPr>
      </w:pPr>
    </w:p>
    <w:p w:rsidRPr="00DE0E82" w:rsidR="00036E22" w:rsidP="00036E22" w:rsidRDefault="00036E22" w14:paraId="0B500847" w14:textId="77777777">
      <w:pPr>
        <w:pStyle w:val="Referncia"/>
        <w:rPr>
          <w:szCs w:val="24"/>
        </w:rPr>
      </w:pPr>
    </w:p>
    <w:p w:rsidRPr="00DE0E82" w:rsidR="00AB3C23" w:rsidP="00036E22" w:rsidRDefault="00AB3C23" w14:paraId="185A3827" w14:textId="77777777">
      <w:pPr>
        <w:pStyle w:val="Referncia"/>
        <w:rPr>
          <w:szCs w:val="24"/>
        </w:rPr>
      </w:pPr>
    </w:p>
    <w:p w:rsidRPr="00DE0E82" w:rsidR="00AB3C23" w:rsidP="00036E22" w:rsidRDefault="00AB3C23" w14:paraId="5828F806" w14:textId="77777777">
      <w:pPr>
        <w:pStyle w:val="Referncia"/>
        <w:rPr>
          <w:szCs w:val="24"/>
        </w:rPr>
      </w:pPr>
    </w:p>
    <w:p w:rsidRPr="00DE0E82" w:rsidR="00AB3C23" w:rsidP="00036E22" w:rsidRDefault="00AB3C23" w14:paraId="36BFDF70" w14:textId="77777777">
      <w:pPr>
        <w:pStyle w:val="Referncia"/>
        <w:rPr>
          <w:szCs w:val="24"/>
        </w:rPr>
      </w:pPr>
    </w:p>
    <w:p w:rsidRPr="00DE0E82" w:rsidR="00AB3C23" w:rsidP="00036E22" w:rsidRDefault="00AB3C23" w14:paraId="79EB9CAF" w14:textId="77777777">
      <w:pPr>
        <w:pStyle w:val="Referncia"/>
        <w:rPr>
          <w:szCs w:val="24"/>
        </w:rPr>
      </w:pPr>
    </w:p>
    <w:p w:rsidRPr="00DE0E82" w:rsidR="00567EC4" w:rsidP="000959C0" w:rsidRDefault="00567EC4" w14:paraId="5EE6CCF9" w14:textId="77777777">
      <w:pPr>
        <w:pStyle w:val="Ttulo1"/>
        <w:ind w:left="426"/>
        <w:rPr>
          <w:szCs w:val="24"/>
        </w:rPr>
      </w:pPr>
      <w:bookmarkStart w:name="_Toc311656349" w:id="68"/>
      <w:bookmarkStart w:name="_Toc311656616" w:id="69"/>
      <w:bookmarkStart w:name="_Toc311676966" w:id="70"/>
      <w:bookmarkStart w:name="_Toc311677334" w:id="71"/>
      <w:bookmarkStart w:name="_Toc144810018" w:id="72"/>
      <w:r w:rsidRPr="00DE0E82">
        <w:rPr>
          <w:szCs w:val="24"/>
        </w:rPr>
        <w:lastRenderedPageBreak/>
        <w:t>REFERÊNCIAS</w:t>
      </w:r>
      <w:bookmarkEnd w:id="68"/>
      <w:bookmarkEnd w:id="69"/>
      <w:bookmarkEnd w:id="70"/>
      <w:bookmarkEnd w:id="71"/>
      <w:bookmarkEnd w:id="72"/>
    </w:p>
    <w:p w:rsidR="007961AD" w:rsidP="007961AD" w:rsidRDefault="007961AD" w14:paraId="57525FC5" w14:textId="18C2AA24">
      <w:pPr>
        <w:pStyle w:val="Pargrafo"/>
        <w:ind w:firstLine="0"/>
        <w:rPr>
          <w:i/>
          <w:color w:val="1F497D" w:themeColor="text2"/>
          <w:szCs w:val="24"/>
        </w:rPr>
      </w:pPr>
      <w:r>
        <w:rPr>
          <w:i/>
          <w:color w:val="1F497D" w:themeColor="text2"/>
          <w:szCs w:val="24"/>
        </w:rPr>
        <w:t>Colocar a</w:t>
      </w:r>
      <w:r w:rsidR="00B44765">
        <w:rPr>
          <w:i/>
          <w:color w:val="1F497D" w:themeColor="text2"/>
          <w:szCs w:val="24"/>
        </w:rPr>
        <w:t xml:space="preserve">s </w:t>
      </w:r>
      <w:r>
        <w:rPr>
          <w:i/>
          <w:color w:val="1F497D" w:themeColor="text2"/>
          <w:szCs w:val="24"/>
        </w:rPr>
        <w:t>ref</w:t>
      </w:r>
      <w:r w:rsidR="00B44765">
        <w:rPr>
          <w:i/>
          <w:color w:val="1F497D" w:themeColor="text2"/>
          <w:szCs w:val="24"/>
        </w:rPr>
        <w:t>erências utilizadas no projeto conforme os modelos abaixo:</w:t>
      </w:r>
    </w:p>
    <w:p w:rsidRPr="00DE0E82" w:rsidR="00567EC4" w:rsidP="0086430A" w:rsidRDefault="00567EC4" w14:paraId="0E30F750" w14:textId="77777777">
      <w:pPr>
        <w:ind w:firstLine="0"/>
        <w:rPr>
          <w:szCs w:val="24"/>
        </w:rPr>
      </w:pPr>
    </w:p>
    <w:p w:rsidRPr="00DE0E82" w:rsidR="0086430A" w:rsidP="00820EBA" w:rsidRDefault="0086430A" w14:paraId="078C7D60" w14:textId="77777777">
      <w:pPr>
        <w:spacing w:line="240" w:lineRule="auto"/>
        <w:ind w:firstLine="0"/>
        <w:jc w:val="left"/>
        <w:rPr>
          <w:szCs w:val="24"/>
        </w:rPr>
      </w:pPr>
      <w:r w:rsidRPr="00DE0E82">
        <w:rPr>
          <w:szCs w:val="24"/>
        </w:rPr>
        <w:t xml:space="preserve">ASFHAL, C. R. </w:t>
      </w:r>
      <w:r w:rsidRPr="00DE0E82">
        <w:rPr>
          <w:b/>
          <w:szCs w:val="24"/>
        </w:rPr>
        <w:t>Gestão de segurança do trabalho e de saúde ocupacional</w:t>
      </w:r>
      <w:r w:rsidRPr="00DE0E82">
        <w:rPr>
          <w:szCs w:val="24"/>
        </w:rPr>
        <w:t xml:space="preserve">. São Paulo: </w:t>
      </w:r>
      <w:proofErr w:type="spellStart"/>
      <w:r w:rsidRPr="00DE0E82">
        <w:rPr>
          <w:szCs w:val="24"/>
        </w:rPr>
        <w:t>Reichmann</w:t>
      </w:r>
      <w:proofErr w:type="spellEnd"/>
      <w:r w:rsidRPr="00DE0E82">
        <w:rPr>
          <w:szCs w:val="24"/>
        </w:rPr>
        <w:t xml:space="preserve"> &amp; Autores, 2005.</w:t>
      </w:r>
    </w:p>
    <w:p w:rsidRPr="00DE0E82" w:rsidR="0086430A" w:rsidP="00820EBA" w:rsidRDefault="0086430A" w14:paraId="33B28007" w14:textId="77777777">
      <w:pPr>
        <w:spacing w:line="240" w:lineRule="auto"/>
        <w:ind w:firstLine="0"/>
        <w:jc w:val="left"/>
        <w:rPr>
          <w:szCs w:val="24"/>
        </w:rPr>
      </w:pPr>
    </w:p>
    <w:p w:rsidRPr="00DE0E82" w:rsidR="00A01824" w:rsidP="00820EBA" w:rsidRDefault="00A01824" w14:paraId="61E65034" w14:textId="77777777">
      <w:pPr>
        <w:ind w:firstLine="0"/>
        <w:jc w:val="left"/>
        <w:rPr>
          <w:szCs w:val="24"/>
        </w:rPr>
      </w:pPr>
      <w:r w:rsidRPr="00DE0E82">
        <w:rPr>
          <w:szCs w:val="24"/>
        </w:rPr>
        <w:t xml:space="preserve">BEAIRD, J. Princípios do Web Design Maravilhoso. Rio de Janeiro: </w:t>
      </w:r>
      <w:proofErr w:type="spellStart"/>
      <w:r w:rsidRPr="00DE0E82">
        <w:rPr>
          <w:szCs w:val="24"/>
        </w:rPr>
        <w:t>Altabooks</w:t>
      </w:r>
      <w:proofErr w:type="spellEnd"/>
      <w:r w:rsidRPr="00DE0E82">
        <w:rPr>
          <w:szCs w:val="24"/>
        </w:rPr>
        <w:t>, 2008.</w:t>
      </w:r>
    </w:p>
    <w:p w:rsidRPr="00DE0E82" w:rsidR="00A01824" w:rsidP="00820EBA" w:rsidRDefault="00A01824" w14:paraId="5B9FB58D" w14:textId="77777777">
      <w:pPr>
        <w:spacing w:line="240" w:lineRule="auto"/>
        <w:ind w:firstLine="0"/>
        <w:jc w:val="left"/>
        <w:rPr>
          <w:szCs w:val="24"/>
        </w:rPr>
      </w:pPr>
    </w:p>
    <w:p w:rsidRPr="00DE0E82" w:rsidR="0086430A" w:rsidP="00820EBA" w:rsidRDefault="0086430A" w14:paraId="1904DA30" w14:textId="77777777">
      <w:pPr>
        <w:spacing w:line="240" w:lineRule="auto"/>
        <w:ind w:firstLine="0"/>
        <w:jc w:val="left"/>
        <w:rPr>
          <w:szCs w:val="24"/>
        </w:rPr>
      </w:pPr>
      <w:r w:rsidRPr="00DE0E82">
        <w:rPr>
          <w:szCs w:val="24"/>
        </w:rPr>
        <w:t xml:space="preserve">CHIAVENATO, I. </w:t>
      </w:r>
      <w:r w:rsidRPr="00DE0E82">
        <w:rPr>
          <w:b/>
          <w:szCs w:val="24"/>
        </w:rPr>
        <w:t>Gestão de pessoas</w:t>
      </w:r>
      <w:r w:rsidRPr="00DE0E82">
        <w:rPr>
          <w:szCs w:val="24"/>
        </w:rPr>
        <w:t>: o novo papel dos recursos humanos nas organizações. 3. ed. Rio de Janeiro: Elsevier, 2008.</w:t>
      </w:r>
    </w:p>
    <w:p w:rsidRPr="00DE0E82" w:rsidR="0086430A" w:rsidP="00820EBA" w:rsidRDefault="0086430A" w14:paraId="6A330F7E" w14:textId="77777777">
      <w:pPr>
        <w:spacing w:line="240" w:lineRule="auto"/>
        <w:ind w:firstLine="0"/>
        <w:jc w:val="left"/>
        <w:rPr>
          <w:szCs w:val="24"/>
        </w:rPr>
      </w:pPr>
    </w:p>
    <w:p w:rsidRPr="00DE0E82" w:rsidR="0086430A" w:rsidP="00820EBA" w:rsidRDefault="0086430A" w14:paraId="43E64D7C" w14:textId="77777777">
      <w:pPr>
        <w:spacing w:line="240" w:lineRule="auto"/>
        <w:ind w:firstLine="0"/>
        <w:jc w:val="left"/>
        <w:rPr>
          <w:szCs w:val="24"/>
        </w:rPr>
      </w:pPr>
      <w:r w:rsidRPr="00DE0E82">
        <w:rPr>
          <w:szCs w:val="24"/>
        </w:rPr>
        <w:t xml:space="preserve">COSTA, H. J. Acidentes do trabalho: teremos nova lei </w:t>
      </w:r>
      <w:proofErr w:type="gramStart"/>
      <w:r w:rsidRPr="00DE0E82">
        <w:rPr>
          <w:szCs w:val="24"/>
        </w:rPr>
        <w:t>acidentária?.</w:t>
      </w:r>
      <w:proofErr w:type="gramEnd"/>
      <w:r w:rsidRPr="00DE0E82">
        <w:rPr>
          <w:szCs w:val="24"/>
        </w:rPr>
        <w:t xml:space="preserve"> </w:t>
      </w:r>
      <w:r w:rsidRPr="00DE0E82">
        <w:rPr>
          <w:b/>
          <w:bCs/>
          <w:szCs w:val="24"/>
        </w:rPr>
        <w:t xml:space="preserve">Jus </w:t>
      </w:r>
      <w:proofErr w:type="spellStart"/>
      <w:r w:rsidRPr="00DE0E82">
        <w:rPr>
          <w:b/>
          <w:bCs/>
          <w:szCs w:val="24"/>
        </w:rPr>
        <w:t>Navigandi</w:t>
      </w:r>
      <w:proofErr w:type="spellEnd"/>
      <w:r w:rsidRPr="00DE0E82">
        <w:rPr>
          <w:szCs w:val="24"/>
        </w:rPr>
        <w:t>, Teresina, v. 9, n. 664, 1 maio 2005. Disponível em: &lt;http://jus2.uol.com.br/doutrina/</w:t>
      </w:r>
      <w:proofErr w:type="spellStart"/>
      <w:r w:rsidRPr="00DE0E82">
        <w:rPr>
          <w:szCs w:val="24"/>
        </w:rPr>
        <w:t>texto.asp?id</w:t>
      </w:r>
      <w:proofErr w:type="spellEnd"/>
      <w:r w:rsidRPr="00DE0E82">
        <w:rPr>
          <w:szCs w:val="24"/>
        </w:rPr>
        <w:t>=6662&gt;. Acesso em: 1 jul. 2010.</w:t>
      </w:r>
    </w:p>
    <w:p w:rsidRPr="00DE0E82" w:rsidR="0086430A" w:rsidP="00820EBA" w:rsidRDefault="0086430A" w14:paraId="7537596C" w14:textId="77777777">
      <w:pPr>
        <w:spacing w:line="240" w:lineRule="auto"/>
        <w:ind w:firstLine="0"/>
        <w:jc w:val="left"/>
        <w:rPr>
          <w:szCs w:val="24"/>
        </w:rPr>
      </w:pPr>
    </w:p>
    <w:p w:rsidRPr="00DE0E82" w:rsidR="0086430A" w:rsidP="00820EBA" w:rsidRDefault="0086430A" w14:paraId="676E7A18" w14:textId="77777777">
      <w:pPr>
        <w:spacing w:line="240" w:lineRule="auto"/>
        <w:ind w:firstLine="0"/>
        <w:jc w:val="left"/>
        <w:rPr>
          <w:szCs w:val="24"/>
        </w:rPr>
      </w:pPr>
      <w:r w:rsidRPr="00DE0E82">
        <w:rPr>
          <w:szCs w:val="24"/>
        </w:rPr>
        <w:t xml:space="preserve">DELIBERATO, P. C. P. </w:t>
      </w:r>
      <w:r w:rsidRPr="00DE0E82">
        <w:rPr>
          <w:b/>
          <w:szCs w:val="24"/>
        </w:rPr>
        <w:t>Fisioterapia preventiva</w:t>
      </w:r>
      <w:r w:rsidRPr="00DE0E82">
        <w:rPr>
          <w:szCs w:val="24"/>
        </w:rPr>
        <w:t>: fundamentos e aplicações. São Paulo: Manole, 2002.</w:t>
      </w:r>
    </w:p>
    <w:p w:rsidRPr="00DE0E82" w:rsidR="0086430A" w:rsidP="00820EBA" w:rsidRDefault="0086430A" w14:paraId="144EE049" w14:textId="77777777">
      <w:pPr>
        <w:spacing w:line="240" w:lineRule="auto"/>
        <w:ind w:firstLine="0"/>
        <w:jc w:val="left"/>
        <w:rPr>
          <w:szCs w:val="24"/>
        </w:rPr>
      </w:pPr>
    </w:p>
    <w:p w:rsidRPr="00DE0E82" w:rsidR="0086430A" w:rsidP="00820EBA" w:rsidRDefault="0086430A" w14:paraId="30FF03C6" w14:textId="209AA5FB">
      <w:pPr>
        <w:spacing w:line="240" w:lineRule="auto"/>
        <w:ind w:firstLine="0"/>
        <w:jc w:val="left"/>
      </w:pPr>
      <w:r w:rsidR="0086430A">
        <w:rPr/>
        <w:t xml:space="preserve">DIAS, E. C.; MELO, E. M. de. Políticas públicas em saúde e segurança no trabalho. In: MENDES, R. (Org.). </w:t>
      </w:r>
      <w:r w:rsidRPr="28B5EFCB" w:rsidR="78892629">
        <w:rPr>
          <w:b w:val="1"/>
          <w:bCs w:val="1"/>
        </w:rPr>
        <w:t xml:space="preserve">Minha </w:t>
      </w:r>
      <w:r w:rsidRPr="28B5EFCB" w:rsidR="0086430A">
        <w:rPr>
          <w:b w:val="1"/>
          <w:bCs w:val="1"/>
        </w:rPr>
        <w:t>do trabalho</w:t>
      </w:r>
      <w:r w:rsidR="0086430A">
        <w:rPr/>
        <w:t xml:space="preserve">. 2. ed. atual. e </w:t>
      </w:r>
      <w:r w:rsidR="0086430A">
        <w:rPr/>
        <w:t>ampl</w:t>
      </w:r>
      <w:r w:rsidR="0086430A">
        <w:rPr/>
        <w:t>. São Paulo: Atheneu, 2007. v. 2. p. 1683-1720.</w:t>
      </w:r>
    </w:p>
    <w:p w:rsidRPr="00DE0E82" w:rsidR="00A833A5" w:rsidP="00820EBA" w:rsidRDefault="00A833A5" w14:paraId="42407FB2" w14:textId="77777777">
      <w:pPr>
        <w:tabs>
          <w:tab w:val="num" w:pos="720"/>
        </w:tabs>
        <w:spacing w:line="240" w:lineRule="auto"/>
        <w:ind w:firstLine="0"/>
        <w:jc w:val="left"/>
        <w:rPr>
          <w:szCs w:val="24"/>
        </w:rPr>
      </w:pPr>
    </w:p>
    <w:p w:rsidRPr="00DE0E82" w:rsidR="00EF4235" w:rsidP="00820EBA" w:rsidRDefault="00A833A5" w14:paraId="3F6FB56B" w14:textId="77777777">
      <w:pPr>
        <w:tabs>
          <w:tab w:val="num" w:pos="720"/>
        </w:tabs>
        <w:spacing w:line="240" w:lineRule="auto"/>
        <w:ind w:firstLine="0"/>
        <w:jc w:val="left"/>
        <w:rPr>
          <w:szCs w:val="24"/>
        </w:rPr>
      </w:pPr>
      <w:r w:rsidRPr="00DE0E82">
        <w:rPr>
          <w:szCs w:val="24"/>
        </w:rPr>
        <w:t xml:space="preserve">GUEDES, </w:t>
      </w:r>
      <w:proofErr w:type="spellStart"/>
      <w:r w:rsidRPr="00DE0E82">
        <w:rPr>
          <w:szCs w:val="24"/>
        </w:rPr>
        <w:t>Gilleanes</w:t>
      </w:r>
      <w:proofErr w:type="spellEnd"/>
      <w:r w:rsidRPr="00DE0E82">
        <w:rPr>
          <w:szCs w:val="24"/>
        </w:rPr>
        <w:t xml:space="preserve"> T. A. </w:t>
      </w:r>
      <w:r w:rsidRPr="009351AB">
        <w:rPr>
          <w:b/>
          <w:szCs w:val="24"/>
        </w:rPr>
        <w:t>UML Uma Abordagem prática</w:t>
      </w:r>
      <w:r w:rsidRPr="00DE0E82">
        <w:rPr>
          <w:szCs w:val="24"/>
        </w:rPr>
        <w:t xml:space="preserve">, </w:t>
      </w:r>
      <w:proofErr w:type="gramStart"/>
      <w:r w:rsidRPr="00DE0E82">
        <w:rPr>
          <w:szCs w:val="24"/>
        </w:rPr>
        <w:t>3 ed.</w:t>
      </w:r>
      <w:proofErr w:type="gramEnd"/>
      <w:r w:rsidRPr="00DE0E82">
        <w:rPr>
          <w:szCs w:val="24"/>
        </w:rPr>
        <w:t xml:space="preserve"> São Paulo: </w:t>
      </w:r>
      <w:proofErr w:type="spellStart"/>
      <w:r w:rsidRPr="00DE0E82">
        <w:rPr>
          <w:szCs w:val="24"/>
        </w:rPr>
        <w:t>Novatec</w:t>
      </w:r>
      <w:proofErr w:type="spellEnd"/>
      <w:r w:rsidRPr="00DE0E82">
        <w:rPr>
          <w:szCs w:val="24"/>
        </w:rPr>
        <w:t>, 2008.</w:t>
      </w:r>
    </w:p>
    <w:p w:rsidRPr="00DE0E82" w:rsidR="00A833A5" w:rsidP="00820EBA" w:rsidRDefault="00A833A5" w14:paraId="3B8F96F9" w14:textId="77777777">
      <w:pPr>
        <w:tabs>
          <w:tab w:val="num" w:pos="720"/>
        </w:tabs>
        <w:spacing w:line="240" w:lineRule="auto"/>
        <w:ind w:firstLine="0"/>
        <w:jc w:val="left"/>
        <w:rPr>
          <w:szCs w:val="24"/>
        </w:rPr>
      </w:pPr>
    </w:p>
    <w:p w:rsidRPr="00DE0E82" w:rsidR="00EF4235" w:rsidP="00820EBA" w:rsidRDefault="00A833A5" w14:paraId="0E9FA4C7" w14:textId="77777777">
      <w:pPr>
        <w:tabs>
          <w:tab w:val="num" w:pos="720"/>
        </w:tabs>
        <w:spacing w:line="240" w:lineRule="auto"/>
        <w:ind w:firstLine="0"/>
        <w:jc w:val="left"/>
        <w:rPr>
          <w:szCs w:val="24"/>
        </w:rPr>
      </w:pPr>
      <w:r w:rsidRPr="00DE0E82">
        <w:rPr>
          <w:szCs w:val="24"/>
        </w:rPr>
        <w:t xml:space="preserve">GUEDES, </w:t>
      </w:r>
      <w:proofErr w:type="spellStart"/>
      <w:r w:rsidRPr="00DE0E82">
        <w:rPr>
          <w:szCs w:val="24"/>
        </w:rPr>
        <w:t>Gilleanes</w:t>
      </w:r>
      <w:proofErr w:type="spellEnd"/>
      <w:r w:rsidRPr="00DE0E82">
        <w:rPr>
          <w:szCs w:val="24"/>
        </w:rPr>
        <w:t xml:space="preserve"> T. A. </w:t>
      </w:r>
      <w:r w:rsidRPr="009351AB">
        <w:rPr>
          <w:b/>
          <w:szCs w:val="24"/>
        </w:rPr>
        <w:t>UML 2 Uma Abordagem prática</w:t>
      </w:r>
      <w:r w:rsidRPr="00DE0E82">
        <w:rPr>
          <w:szCs w:val="24"/>
        </w:rPr>
        <w:t xml:space="preserve">, São Paulo: </w:t>
      </w:r>
      <w:proofErr w:type="spellStart"/>
      <w:r w:rsidRPr="00DE0E82">
        <w:rPr>
          <w:szCs w:val="24"/>
        </w:rPr>
        <w:t>Novatec</w:t>
      </w:r>
      <w:proofErr w:type="spellEnd"/>
      <w:r w:rsidRPr="00DE0E82">
        <w:rPr>
          <w:szCs w:val="24"/>
        </w:rPr>
        <w:t>, 2009.</w:t>
      </w:r>
    </w:p>
    <w:p w:rsidRPr="00DE0E82" w:rsidR="0086430A" w:rsidP="00820EBA" w:rsidRDefault="0086430A" w14:paraId="1D81235D" w14:textId="77777777">
      <w:pPr>
        <w:ind w:firstLine="0"/>
        <w:jc w:val="left"/>
        <w:rPr>
          <w:szCs w:val="24"/>
        </w:rPr>
      </w:pPr>
    </w:p>
    <w:p w:rsidRPr="00DE0E82" w:rsidR="00A01824" w:rsidP="00820EBA" w:rsidRDefault="00A01824" w14:paraId="7E365BAE" w14:textId="77777777">
      <w:pPr>
        <w:ind w:firstLine="0"/>
        <w:jc w:val="left"/>
        <w:rPr>
          <w:szCs w:val="24"/>
        </w:rPr>
      </w:pPr>
      <w:r w:rsidRPr="00DE0E82">
        <w:rPr>
          <w:szCs w:val="24"/>
        </w:rPr>
        <w:t xml:space="preserve">WATRALL, E; SIARTO, J. Use A Cabeça! </w:t>
      </w:r>
      <w:r w:rsidRPr="00EB10C4">
        <w:rPr>
          <w:b/>
          <w:szCs w:val="24"/>
          <w:lang w:val="en-US"/>
        </w:rPr>
        <w:t>Web Design.</w:t>
      </w:r>
      <w:r w:rsidRPr="00DE0E82">
        <w:rPr>
          <w:szCs w:val="24"/>
          <w:lang w:val="en-US"/>
        </w:rPr>
        <w:t xml:space="preserve"> Alta Books, 2009. </w:t>
      </w:r>
    </w:p>
    <w:p w:rsidRPr="00DE0E82" w:rsidR="00A01824" w:rsidP="00820EBA" w:rsidRDefault="00A01824" w14:paraId="06682B8F" w14:textId="77777777">
      <w:pPr>
        <w:ind w:firstLine="0"/>
        <w:jc w:val="left"/>
        <w:rPr>
          <w:szCs w:val="24"/>
        </w:rPr>
      </w:pPr>
    </w:p>
    <w:sectPr w:rsidRPr="00DE0E82" w:rsidR="00A01824" w:rsidSect="001C0DDF">
      <w:headerReference w:type="default" r:id="rId17"/>
      <w:footerReference w:type="default" r:id="rId18"/>
      <w:headerReference w:type="first" r:id="rId19"/>
      <w:pgSz w:w="11907" w:h="16840" w:orient="portrait" w:code="9"/>
      <w:pgMar w:top="1418" w:right="1134" w:bottom="1134" w:left="1701" w:header="720" w:footer="720" w:gutter="0"/>
      <w:pgNumType w:start="3"/>
      <w:cols w:space="720"/>
      <w:titlePg/>
      <w:docGrid w:linePitch="326"/>
      <w:footerReference w:type="first" r:id="R95d5d8510bb74ab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4D08" w:rsidRDefault="00954D08" w14:paraId="327F4556" w14:textId="77777777">
      <w:r>
        <w:separator/>
      </w:r>
    </w:p>
  </w:endnote>
  <w:endnote w:type="continuationSeparator" w:id="0">
    <w:p w:rsidR="00954D08" w:rsidRDefault="00954D08" w14:paraId="5D4FE20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E4A2378" w:rsidTr="2E4A2378" w14:paraId="6400EEA4" w14:textId="77777777">
      <w:trPr>
        <w:trHeight w:val="300"/>
      </w:trPr>
      <w:tc>
        <w:tcPr>
          <w:tcW w:w="3020" w:type="dxa"/>
        </w:tcPr>
        <w:p w:rsidR="2E4A2378" w:rsidP="2E4A2378" w:rsidRDefault="2E4A2378" w14:paraId="7183BFF9" w14:textId="2352F96E">
          <w:pPr>
            <w:pStyle w:val="Cabealho"/>
            <w:ind w:left="-115"/>
          </w:pPr>
        </w:p>
      </w:tc>
      <w:tc>
        <w:tcPr>
          <w:tcW w:w="3020" w:type="dxa"/>
        </w:tcPr>
        <w:p w:rsidR="2E4A2378" w:rsidP="2E4A2378" w:rsidRDefault="2E4A2378" w14:paraId="14350E15" w14:textId="53C8AEF6">
          <w:pPr>
            <w:pStyle w:val="Cabealho"/>
            <w:jc w:val="center"/>
          </w:pPr>
        </w:p>
      </w:tc>
      <w:tc>
        <w:tcPr>
          <w:tcW w:w="3020" w:type="dxa"/>
        </w:tcPr>
        <w:p w:rsidR="2E4A2378" w:rsidP="2E4A2378" w:rsidRDefault="2E4A2378" w14:paraId="6FD52CC2" w14:textId="582E8BD6">
          <w:pPr>
            <w:pStyle w:val="Cabealho"/>
            <w:ind w:right="-115"/>
            <w:jc w:val="right"/>
          </w:pPr>
        </w:p>
      </w:tc>
    </w:tr>
  </w:tbl>
  <w:p w:rsidR="2E4A2378" w:rsidP="2E4A2378" w:rsidRDefault="2E4A2378" w14:paraId="03EC237B" w14:textId="3BC08EB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E4A2378" w:rsidTr="2E4A2378" w14:paraId="276F020C" w14:textId="77777777">
      <w:trPr>
        <w:trHeight w:val="300"/>
      </w:trPr>
      <w:tc>
        <w:tcPr>
          <w:tcW w:w="3020" w:type="dxa"/>
        </w:tcPr>
        <w:p w:rsidR="2E4A2378" w:rsidP="2E4A2378" w:rsidRDefault="2E4A2378" w14:paraId="6D5404A1" w14:textId="0A01AD81">
          <w:pPr>
            <w:pStyle w:val="Cabealho"/>
            <w:ind w:left="-115"/>
          </w:pPr>
        </w:p>
      </w:tc>
      <w:tc>
        <w:tcPr>
          <w:tcW w:w="3020" w:type="dxa"/>
        </w:tcPr>
        <w:p w:rsidR="2E4A2378" w:rsidP="2E4A2378" w:rsidRDefault="2E4A2378" w14:paraId="0D3F1298" w14:textId="3279D8E7">
          <w:pPr>
            <w:pStyle w:val="Cabealho"/>
            <w:jc w:val="center"/>
          </w:pPr>
        </w:p>
      </w:tc>
      <w:tc>
        <w:tcPr>
          <w:tcW w:w="3020" w:type="dxa"/>
        </w:tcPr>
        <w:p w:rsidR="2E4A2378" w:rsidP="2E4A2378" w:rsidRDefault="2E4A2378" w14:paraId="4D02156A" w14:textId="7211FCEA">
          <w:pPr>
            <w:pStyle w:val="Cabealho"/>
            <w:ind w:right="-115"/>
            <w:jc w:val="right"/>
          </w:pPr>
        </w:p>
      </w:tc>
    </w:tr>
  </w:tbl>
  <w:p w:rsidR="2E4A2378" w:rsidP="2E4A2378" w:rsidRDefault="2E4A2378" w14:paraId="234FA48F" w14:textId="13F6BF4E">
    <w:pPr>
      <w:pStyle w:val="Rodap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9EA7598" w:rsidTr="19EA7598" w14:paraId="1873F7DD">
      <w:trPr>
        <w:trHeight w:val="300"/>
      </w:trPr>
      <w:tc>
        <w:tcPr>
          <w:tcW w:w="3020" w:type="dxa"/>
          <w:tcMar/>
        </w:tcPr>
        <w:p w:rsidR="19EA7598" w:rsidP="19EA7598" w:rsidRDefault="19EA7598" w14:paraId="389F51F3" w14:textId="755F87AB">
          <w:pPr>
            <w:pStyle w:val="Cabealho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19EA7598" w:rsidP="19EA7598" w:rsidRDefault="19EA7598" w14:paraId="22E6F104" w14:textId="0DB217F3">
          <w:pPr>
            <w:pStyle w:val="Cabealho"/>
            <w:bidi w:val="0"/>
            <w:jc w:val="center"/>
          </w:pPr>
        </w:p>
      </w:tc>
      <w:tc>
        <w:tcPr>
          <w:tcW w:w="3020" w:type="dxa"/>
          <w:tcMar/>
        </w:tcPr>
        <w:p w:rsidR="19EA7598" w:rsidP="19EA7598" w:rsidRDefault="19EA7598" w14:paraId="5C7FB1F1" w14:textId="6E462637">
          <w:pPr>
            <w:pStyle w:val="Cabealho"/>
            <w:bidi w:val="0"/>
            <w:ind w:right="-115"/>
            <w:jc w:val="right"/>
          </w:pPr>
        </w:p>
      </w:tc>
    </w:tr>
  </w:tbl>
  <w:p w:rsidR="19EA7598" w:rsidP="19EA7598" w:rsidRDefault="19EA7598" w14:paraId="0946BBBE" w14:textId="0D25B97C">
    <w:pPr>
      <w:pStyle w:val="Rodap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9EA7598" w:rsidTr="19EA7598" w14:paraId="0373A00D">
      <w:trPr>
        <w:trHeight w:val="300"/>
      </w:trPr>
      <w:tc>
        <w:tcPr>
          <w:tcW w:w="3020" w:type="dxa"/>
          <w:tcMar/>
        </w:tcPr>
        <w:p w:rsidR="19EA7598" w:rsidP="19EA7598" w:rsidRDefault="19EA7598" w14:paraId="3010E976" w14:textId="2D0A6B3D">
          <w:pPr>
            <w:pStyle w:val="Cabealho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19EA7598" w:rsidP="19EA7598" w:rsidRDefault="19EA7598" w14:paraId="40C8C36F" w14:textId="325DBF50">
          <w:pPr>
            <w:pStyle w:val="Cabealho"/>
            <w:bidi w:val="0"/>
            <w:jc w:val="center"/>
          </w:pPr>
        </w:p>
      </w:tc>
      <w:tc>
        <w:tcPr>
          <w:tcW w:w="3020" w:type="dxa"/>
          <w:tcMar/>
        </w:tcPr>
        <w:p w:rsidR="19EA7598" w:rsidP="19EA7598" w:rsidRDefault="19EA7598" w14:paraId="235915F8" w14:textId="7D872767">
          <w:pPr>
            <w:pStyle w:val="Cabealho"/>
            <w:bidi w:val="0"/>
            <w:ind w:right="-115"/>
            <w:jc w:val="right"/>
          </w:pPr>
        </w:p>
      </w:tc>
    </w:tr>
  </w:tbl>
  <w:p w:rsidR="19EA7598" w:rsidP="19EA7598" w:rsidRDefault="19EA7598" w14:paraId="5EAA7DA8" w14:textId="6C98DD8A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4D08" w:rsidRDefault="00954D08" w14:paraId="61B58B54" w14:textId="77777777">
      <w:r>
        <w:separator/>
      </w:r>
    </w:p>
  </w:footnote>
  <w:footnote w:type="continuationSeparator" w:id="0">
    <w:p w:rsidR="00954D08" w:rsidRDefault="00954D08" w14:paraId="32D5B18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2E4A2378" w:rsidTr="2E4A2378" w14:paraId="699578A1" w14:textId="77777777">
      <w:trPr>
        <w:trHeight w:val="300"/>
      </w:trPr>
      <w:tc>
        <w:tcPr>
          <w:tcW w:w="3020" w:type="dxa"/>
        </w:tcPr>
        <w:p w:rsidR="2E4A2378" w:rsidP="2E4A2378" w:rsidRDefault="2E4A2378" w14:paraId="07A4758A" w14:textId="19C7A6F0">
          <w:pPr>
            <w:pStyle w:val="Cabealho"/>
            <w:ind w:left="-115"/>
          </w:pPr>
        </w:p>
      </w:tc>
      <w:tc>
        <w:tcPr>
          <w:tcW w:w="3020" w:type="dxa"/>
        </w:tcPr>
        <w:p w:rsidR="2E4A2378" w:rsidP="2E4A2378" w:rsidRDefault="2E4A2378" w14:paraId="30F6D691" w14:textId="1FD7A19D">
          <w:pPr>
            <w:pStyle w:val="Cabealho"/>
            <w:jc w:val="center"/>
          </w:pPr>
        </w:p>
      </w:tc>
      <w:tc>
        <w:tcPr>
          <w:tcW w:w="3020" w:type="dxa"/>
        </w:tcPr>
        <w:p w:rsidR="2E4A2378" w:rsidP="2E4A2378" w:rsidRDefault="2E4A2378" w14:paraId="6CDD2036" w14:textId="3D764973">
          <w:pPr>
            <w:pStyle w:val="Cabealho"/>
            <w:ind w:right="-115"/>
            <w:jc w:val="right"/>
          </w:pPr>
        </w:p>
      </w:tc>
    </w:tr>
  </w:tbl>
  <w:p w:rsidR="2E4A2378" w:rsidP="2E4A2378" w:rsidRDefault="2E4A2378" w14:paraId="39F7D7A0" w14:textId="5FD0975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6848"/>
      <w:docPartObj>
        <w:docPartGallery w:val="Page Numbers (Top of Page)"/>
        <w:docPartUnique/>
      </w:docPartObj>
    </w:sdtPr>
    <w:sdtEndPr>
      <w:rPr>
        <w:sz w:val="22"/>
        <w:szCs w:val="22"/>
      </w:rPr>
    </w:sdtEndPr>
    <w:sdtContent>
      <w:p w:rsidRPr="00CB3577" w:rsidR="001D59B6" w:rsidRDefault="00460066" w14:paraId="5A5925FD" w14:textId="77777777">
        <w:pPr>
          <w:pStyle w:val="Cabealho"/>
          <w:jc w:val="right"/>
          <w:rPr>
            <w:sz w:val="22"/>
          </w:rPr>
        </w:pPr>
        <w:r w:rsidRPr="00CB3577">
          <w:rPr>
            <w:sz w:val="22"/>
          </w:rPr>
          <w:fldChar w:fldCharType="begin"/>
        </w:r>
        <w:r w:rsidRPr="00CB3577" w:rsidR="001D59B6">
          <w:rPr>
            <w:sz w:val="22"/>
          </w:rPr>
          <w:instrText xml:space="preserve"> PAGE   \* MERGEFORMAT </w:instrText>
        </w:r>
        <w:r w:rsidRPr="00CB3577">
          <w:rPr>
            <w:sz w:val="22"/>
          </w:rPr>
          <w:fldChar w:fldCharType="separate"/>
        </w:r>
        <w:r w:rsidR="00391327">
          <w:rPr>
            <w:noProof/>
            <w:sz w:val="22"/>
          </w:rPr>
          <w:t>5</w:t>
        </w:r>
        <w:r w:rsidRPr="00CB3577">
          <w:rPr>
            <w:sz w:val="22"/>
          </w:rPr>
          <w:fldChar w:fldCharType="end"/>
        </w:r>
      </w:p>
    </w:sdtContent>
  </w:sdt>
  <w:p w:rsidR="00A01824" w:rsidRDefault="00A01824" w14:paraId="2913471C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5172318"/>
      <w:docPartObj>
        <w:docPartGallery w:val="Page Numbers (Top of Page)"/>
        <w:docPartUnique/>
      </w:docPartObj>
    </w:sdtPr>
    <w:sdtEndPr/>
    <w:sdtContent>
      <w:p w:rsidR="001C0DDF" w:rsidRDefault="001C0DDF" w14:paraId="687E0ED6" w14:textId="7777777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3115">
          <w:rPr>
            <w:noProof/>
          </w:rPr>
          <w:t>3</w:t>
        </w:r>
        <w:r>
          <w:fldChar w:fldCharType="end"/>
        </w:r>
      </w:p>
    </w:sdtContent>
  </w:sdt>
  <w:p w:rsidR="001C0DDF" w:rsidRDefault="001C0DDF" w14:paraId="470C0507" w14:textId="77777777">
    <w:pPr>
      <w:pStyle w:val="Cabealho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19EA7598" w:rsidTr="19EA7598" w14:paraId="0E4E2706">
      <w:trPr>
        <w:trHeight w:val="300"/>
      </w:trPr>
      <w:tc>
        <w:tcPr>
          <w:tcW w:w="3020" w:type="dxa"/>
          <w:tcMar/>
        </w:tcPr>
        <w:p w:rsidR="19EA7598" w:rsidP="19EA7598" w:rsidRDefault="19EA7598" w14:paraId="32DB5E8A" w14:textId="488E9CE8">
          <w:pPr>
            <w:pStyle w:val="Cabealho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19EA7598" w:rsidP="19EA7598" w:rsidRDefault="19EA7598" w14:paraId="60BF9935" w14:textId="234C73E3">
          <w:pPr>
            <w:pStyle w:val="Cabealho"/>
            <w:bidi w:val="0"/>
            <w:jc w:val="center"/>
          </w:pPr>
        </w:p>
      </w:tc>
      <w:tc>
        <w:tcPr>
          <w:tcW w:w="3020" w:type="dxa"/>
          <w:tcMar/>
        </w:tcPr>
        <w:p w:rsidR="19EA7598" w:rsidP="19EA7598" w:rsidRDefault="19EA7598" w14:paraId="3B4DC446" w14:textId="24E108D7">
          <w:pPr>
            <w:pStyle w:val="Cabealho"/>
            <w:bidi w:val="0"/>
            <w:ind w:right="-115"/>
            <w:jc w:val="right"/>
          </w:pPr>
        </w:p>
      </w:tc>
    </w:tr>
  </w:tbl>
  <w:p w:rsidR="19EA7598" w:rsidP="19EA7598" w:rsidRDefault="19EA7598" w14:paraId="41811860" w14:textId="2F258448">
    <w:pPr>
      <w:pStyle w:val="Cabealho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x2rC6c2GRBcTx9" int2:id="gGyqTLJF">
      <int2:state int2:type="AugLoop_Text_Critique" int2:value="Rejected"/>
    </int2:textHash>
    <int2:textHash int2:hashCode="LuO8i+Ly+E01he" int2:id="PkED4dcN">
      <int2:state int2:type="AugLoop_Text_Critique" int2:value="Rejected"/>
    </int2:textHash>
    <int2:textHash int2:hashCode="AVe4OJK6WaXYM1" int2:id="G7t99aRO">
      <int2:state int2:type="AugLoop_Text_Critique" int2:value="Rejected"/>
    </int2:textHash>
    <int2:bookmark int2:bookmarkName="_Int_0WgtQJuk" int2:invalidationBookmarkName="" int2:hashCode="SlB6FTxmhUTgyh" int2:id="oxirGSgF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22">
    <w:nsid w:val="e4f99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caff5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49f0036c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3900" w:hanging="360"/>
      </w:pPr>
      <w:rPr>
        <w:rFonts w:hint="default" w:ascii="Arial,Calibri" w:hAnsi="Arial,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722d1372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390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3d1540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90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17bdd3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81"/>
    <w:multiLevelType w:val="singleLevel"/>
    <w:tmpl w:val="908E1F92"/>
    <w:lvl w:ilvl="0">
      <w:start w:val="1"/>
      <w:numFmt w:val="bullet"/>
      <w:pStyle w:val="Commarcadores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1" w15:restartNumberingAfterBreak="0">
    <w:nsid w:val="0719786E"/>
    <w:multiLevelType w:val="hybridMultilevel"/>
    <w:tmpl w:val="428A10E6"/>
    <w:lvl w:ilvl="0" w:tplc="0E506360">
      <w:start w:val="1"/>
      <w:numFmt w:val="decimal"/>
      <w:pStyle w:val="Ttulo1"/>
      <w:lvlText w:val="%1"/>
      <w:lvlJc w:val="left"/>
      <w:pPr>
        <w:ind w:left="717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E7EE7"/>
    <w:multiLevelType w:val="multilevel"/>
    <w:tmpl w:val="0AEA03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931"/>
        </w:tabs>
        <w:ind w:left="1355" w:hanging="504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15C01B04"/>
    <w:multiLevelType w:val="singleLevel"/>
    <w:tmpl w:val="468E3820"/>
    <w:lvl w:ilvl="0">
      <w:start w:val="1"/>
      <w:numFmt w:val="bullet"/>
      <w:pStyle w:val="Item1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4" w15:restartNumberingAfterBreak="0">
    <w:nsid w:val="21765FF1"/>
    <w:multiLevelType w:val="multilevel"/>
    <w:tmpl w:val="0D56ED1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2.%2.%3"/>
      <w:lvlJc w:val="left"/>
      <w:pPr>
        <w:tabs>
          <w:tab w:val="num" w:pos="193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 w15:restartNumberingAfterBreak="0">
    <w:nsid w:val="23702EAD"/>
    <w:multiLevelType w:val="multilevel"/>
    <w:tmpl w:val="8FB20E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Restart w:val="0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2E2621CF"/>
    <w:multiLevelType w:val="multilevel"/>
    <w:tmpl w:val="4A621D9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273"/>
        </w:tabs>
        <w:ind w:left="2985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33C558CC"/>
    <w:multiLevelType w:val="hybridMultilevel"/>
    <w:tmpl w:val="A8DCA5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B549D4"/>
    <w:multiLevelType w:val="singleLevel"/>
    <w:tmpl w:val="AE72E796"/>
    <w:lvl w:ilvl="0">
      <w:start w:val="1"/>
      <w:numFmt w:val="decimal"/>
      <w:pStyle w:val="Itemnumerado1"/>
      <w:lvlText w:val="%1."/>
      <w:lvlJc w:val="left"/>
      <w:pPr>
        <w:tabs>
          <w:tab w:val="num" w:pos="1559"/>
        </w:tabs>
        <w:ind w:left="1559" w:hanging="850"/>
      </w:pPr>
    </w:lvl>
  </w:abstractNum>
  <w:abstractNum w:abstractNumId="9" w15:restartNumberingAfterBreak="0">
    <w:nsid w:val="6378329B"/>
    <w:multiLevelType w:val="multilevel"/>
    <w:tmpl w:val="4984A18C"/>
    <w:numStyleLink w:val="Estilo1"/>
  </w:abstractNum>
  <w:abstractNum w:abstractNumId="10" w15:restartNumberingAfterBreak="0">
    <w:nsid w:val="6BA56AA1"/>
    <w:multiLevelType w:val="multilevel"/>
    <w:tmpl w:val="4984A18C"/>
    <w:styleLink w:val="Estilo1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273"/>
        </w:tabs>
        <w:ind w:left="2985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93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 w15:restartNumberingAfterBreak="0">
    <w:nsid w:val="6DF6499A"/>
    <w:multiLevelType w:val="multilevel"/>
    <w:tmpl w:val="BA2CC1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9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3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56" w:hanging="1800"/>
      </w:pPr>
      <w:rPr>
        <w:rFonts w:hint="default"/>
      </w:rPr>
    </w:lvl>
  </w:abstractNum>
  <w:abstractNum w:abstractNumId="12" w15:restartNumberingAfterBreak="0">
    <w:nsid w:val="6F990F8D"/>
    <w:multiLevelType w:val="hybridMultilevel"/>
    <w:tmpl w:val="94B2DBCA"/>
    <w:lvl w:ilvl="0" w:tplc="811EF10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hint="default" w:ascii="Wingdings 3" w:hAnsi="Wingdings 3"/>
      </w:rPr>
    </w:lvl>
    <w:lvl w:ilvl="1" w:tplc="8E6435F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hint="default" w:ascii="Wingdings 3" w:hAnsi="Wingdings 3"/>
      </w:rPr>
    </w:lvl>
    <w:lvl w:ilvl="2" w:tplc="C666E78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hint="default" w:ascii="Wingdings 3" w:hAnsi="Wingdings 3"/>
      </w:rPr>
    </w:lvl>
    <w:lvl w:ilvl="3" w:tplc="CC02E87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hint="default" w:ascii="Wingdings 3" w:hAnsi="Wingdings 3"/>
      </w:rPr>
    </w:lvl>
    <w:lvl w:ilvl="4" w:tplc="B3707F2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hint="default" w:ascii="Wingdings 3" w:hAnsi="Wingdings 3"/>
      </w:rPr>
    </w:lvl>
    <w:lvl w:ilvl="5" w:tplc="6532AFB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hint="default" w:ascii="Wingdings 3" w:hAnsi="Wingdings 3"/>
      </w:rPr>
    </w:lvl>
    <w:lvl w:ilvl="6" w:tplc="6DFAA3A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hint="default" w:ascii="Wingdings 3" w:hAnsi="Wingdings 3"/>
      </w:rPr>
    </w:lvl>
    <w:lvl w:ilvl="7" w:tplc="AFC47F5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hint="default" w:ascii="Wingdings 3" w:hAnsi="Wingdings 3"/>
      </w:rPr>
    </w:lvl>
    <w:lvl w:ilvl="8" w:tplc="15EAF2C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hint="default" w:ascii="Wingdings 3" w:hAnsi="Wingdings 3"/>
      </w:rPr>
    </w:lvl>
  </w:abstractNum>
  <w:abstractNum w:abstractNumId="13" w15:restartNumberingAfterBreak="0">
    <w:nsid w:val="731C505A"/>
    <w:multiLevelType w:val="singleLevel"/>
    <w:tmpl w:val="7CD8DA54"/>
    <w:lvl w:ilvl="0">
      <w:start w:val="1"/>
      <w:numFmt w:val="bullet"/>
      <w:pStyle w:val="Item2"/>
      <w:lvlText w:val="-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</w:rPr>
    </w:lvl>
  </w:abstractNum>
  <w:abstractNum w:abstractNumId="14" w15:restartNumberingAfterBreak="0">
    <w:nsid w:val="7446026E"/>
    <w:multiLevelType w:val="multilevel"/>
    <w:tmpl w:val="9A728C7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Restart w:val="0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7A4503D0"/>
    <w:multiLevelType w:val="singleLevel"/>
    <w:tmpl w:val="38825444"/>
    <w:lvl w:ilvl="0">
      <w:start w:val="1"/>
      <w:numFmt w:val="decimal"/>
      <w:pStyle w:val="Itemnumerado2"/>
      <w:lvlText w:val="%1."/>
      <w:lvlJc w:val="left"/>
      <w:pPr>
        <w:tabs>
          <w:tab w:val="num" w:pos="1559"/>
        </w:tabs>
        <w:ind w:left="1559" w:hanging="425"/>
      </w:pPr>
    </w:lvl>
  </w:abstractNum>
  <w:abstractNum w:abstractNumId="16" w15:restartNumberingAfterBreak="0">
    <w:nsid w:val="7C3C622C"/>
    <w:multiLevelType w:val="multilevel"/>
    <w:tmpl w:val="4462F070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720" w:firstLine="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tabs>
          <w:tab w:val="num" w:pos="6120"/>
        </w:tabs>
        <w:ind w:left="5760" w:firstLine="0"/>
      </w:pPr>
    </w:lvl>
  </w:abstractNum>
  <w:num w:numId="41">
    <w:abstractNumId w:val="22"/>
  </w:num>
  <w:num w:numId="40">
    <w:abstractNumId w:val="21"/>
  </w:num>
  <w:num w:numId="39">
    <w:abstractNumId w:val="20"/>
  </w:num>
  <w:num w:numId="38">
    <w:abstractNumId w:val="19"/>
  </w:num>
  <w:num w:numId="37">
    <w:abstractNumId w:val="18"/>
  </w:num>
  <w:num w:numId="36">
    <w:abstractNumId w:val="17"/>
  </w:num>
  <w:num w:numId="1">
    <w:abstractNumId w:val="16"/>
  </w:num>
  <w:num w:numId="2">
    <w:abstractNumId w:val="4"/>
  </w:num>
  <w:num w:numId="3">
    <w:abstractNumId w:val="3"/>
  </w:num>
  <w:num w:numId="4">
    <w:abstractNumId w:val="13"/>
  </w:num>
  <w:num w:numId="5">
    <w:abstractNumId w:val="8"/>
  </w:num>
  <w:num w:numId="6">
    <w:abstractNumId w:val="15"/>
  </w:num>
  <w:num w:numId="7">
    <w:abstractNumId w:val="1"/>
  </w:num>
  <w:num w:numId="8">
    <w:abstractNumId w:val="10"/>
  </w:num>
  <w:num w:numId="9">
    <w:abstractNumId w:val="4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tabs>
            <w:tab w:val="num" w:pos="1931"/>
          </w:tabs>
          <w:ind w:left="1355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2520"/>
          </w:tabs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2880"/>
          </w:tabs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960"/>
          </w:tabs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320"/>
          </w:tabs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hint="default"/>
        </w:rPr>
      </w:lvl>
    </w:lvlOverride>
  </w:num>
  <w:num w:numId="10">
    <w:abstractNumId w:val="0"/>
  </w:num>
  <w:num w:numId="11">
    <w:abstractNumId w:val="4"/>
  </w:num>
  <w:num w:numId="12">
    <w:abstractNumId w:val="6"/>
  </w:num>
  <w:num w:numId="13">
    <w:abstractNumId w:val="9"/>
  </w:num>
  <w:num w:numId="14">
    <w:abstractNumId w:val="5"/>
  </w:num>
  <w:num w:numId="15">
    <w:abstractNumId w:val="2"/>
  </w:num>
  <w:num w:numId="16">
    <w:abstractNumId w:val="14"/>
  </w:num>
  <w:num w:numId="17">
    <w:abstractNumId w:val="12"/>
  </w:num>
  <w:num w:numId="18">
    <w:abstractNumId w:val="7"/>
  </w:num>
  <w:num w:numId="19">
    <w:abstractNumId w:val="11"/>
  </w:num>
  <w:num w:numId="20">
    <w:abstractNumId w:val="1"/>
  </w:num>
  <w:num w:numId="21">
    <w:abstractNumId w:val="1"/>
  </w:num>
  <w:num w:numId="22">
    <w:abstractNumId w:val="1"/>
  </w:num>
  <w:num w:numId="23">
    <w:abstractNumId w:val="2"/>
    <w:lvlOverride w:ilvl="0">
      <w:startOverride w:val="3"/>
    </w:lvlOverride>
    <w:lvlOverride w:ilvl="1">
      <w:startOverride w:val="1"/>
    </w:lvlOverride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1"/>
  </w:num>
  <w:num w:numId="29">
    <w:abstractNumId w:val="1"/>
    <w:lvlOverride w:ilvl="0">
      <w:startOverride w:val="1"/>
    </w:lvlOverride>
  </w:num>
  <w:num w:numId="30">
    <w:abstractNumId w:val="2"/>
  </w:num>
  <w:num w:numId="31">
    <w:abstractNumId w:val="2"/>
  </w:num>
  <w:num w:numId="32">
    <w:abstractNumId w:val="2"/>
  </w:num>
  <w:num w:numId="33">
    <w:abstractNumId w:val="1"/>
  </w:num>
  <w:num w:numId="34">
    <w:abstractNumId w:val="1"/>
  </w:num>
  <w:num w:numId="35">
    <w:abstractNumId w:val="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ctiveWritingStyle w:lang="en-US" w:vendorID="64" w:dllVersion="4096" w:nlCheck="1" w:checkStyle="0" w:appName="MSWord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9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916"/>
    <w:rsid w:val="000124B3"/>
    <w:rsid w:val="0001688E"/>
    <w:rsid w:val="00036632"/>
    <w:rsid w:val="00036E22"/>
    <w:rsid w:val="00037281"/>
    <w:rsid w:val="00037393"/>
    <w:rsid w:val="000415C9"/>
    <w:rsid w:val="00042B75"/>
    <w:rsid w:val="00050777"/>
    <w:rsid w:val="0005345E"/>
    <w:rsid w:val="000568BF"/>
    <w:rsid w:val="000574C0"/>
    <w:rsid w:val="00062707"/>
    <w:rsid w:val="0006721E"/>
    <w:rsid w:val="00067DF4"/>
    <w:rsid w:val="00092B12"/>
    <w:rsid w:val="000959C0"/>
    <w:rsid w:val="00096186"/>
    <w:rsid w:val="000A6C43"/>
    <w:rsid w:val="000B0F31"/>
    <w:rsid w:val="000C091A"/>
    <w:rsid w:val="000C1569"/>
    <w:rsid w:val="000C789E"/>
    <w:rsid w:val="000E0159"/>
    <w:rsid w:val="000E2981"/>
    <w:rsid w:val="000E5412"/>
    <w:rsid w:val="000E7173"/>
    <w:rsid w:val="000F1FED"/>
    <w:rsid w:val="00103AA3"/>
    <w:rsid w:val="0012018C"/>
    <w:rsid w:val="001205A4"/>
    <w:rsid w:val="00130337"/>
    <w:rsid w:val="001374EE"/>
    <w:rsid w:val="00141244"/>
    <w:rsid w:val="001424B9"/>
    <w:rsid w:val="00144AB0"/>
    <w:rsid w:val="00145D0B"/>
    <w:rsid w:val="001606A3"/>
    <w:rsid w:val="00164154"/>
    <w:rsid w:val="00172787"/>
    <w:rsid w:val="0018242C"/>
    <w:rsid w:val="00182671"/>
    <w:rsid w:val="0019490B"/>
    <w:rsid w:val="001A00F6"/>
    <w:rsid w:val="001A27E3"/>
    <w:rsid w:val="001B467A"/>
    <w:rsid w:val="001B6738"/>
    <w:rsid w:val="001C0DDF"/>
    <w:rsid w:val="001C47C0"/>
    <w:rsid w:val="001C6C13"/>
    <w:rsid w:val="001D59B6"/>
    <w:rsid w:val="001E4583"/>
    <w:rsid w:val="001E4D55"/>
    <w:rsid w:val="00216DF0"/>
    <w:rsid w:val="002222CE"/>
    <w:rsid w:val="00232066"/>
    <w:rsid w:val="00235ECF"/>
    <w:rsid w:val="00236F70"/>
    <w:rsid w:val="0025001D"/>
    <w:rsid w:val="00250872"/>
    <w:rsid w:val="002520EC"/>
    <w:rsid w:val="002560D4"/>
    <w:rsid w:val="0025759A"/>
    <w:rsid w:val="00266133"/>
    <w:rsid w:val="0027162A"/>
    <w:rsid w:val="0027686E"/>
    <w:rsid w:val="002839A5"/>
    <w:rsid w:val="00296D26"/>
    <w:rsid w:val="002A2CD1"/>
    <w:rsid w:val="002A4E08"/>
    <w:rsid w:val="002A5103"/>
    <w:rsid w:val="002A62A8"/>
    <w:rsid w:val="002B3561"/>
    <w:rsid w:val="002B4516"/>
    <w:rsid w:val="002B4AF9"/>
    <w:rsid w:val="002B6200"/>
    <w:rsid w:val="002C473E"/>
    <w:rsid w:val="002D06EA"/>
    <w:rsid w:val="002D0959"/>
    <w:rsid w:val="002D15B9"/>
    <w:rsid w:val="002E5C02"/>
    <w:rsid w:val="002E5C78"/>
    <w:rsid w:val="00302A43"/>
    <w:rsid w:val="003031D3"/>
    <w:rsid w:val="00304FA0"/>
    <w:rsid w:val="0030726E"/>
    <w:rsid w:val="003109F0"/>
    <w:rsid w:val="00312A39"/>
    <w:rsid w:val="003160D5"/>
    <w:rsid w:val="00331369"/>
    <w:rsid w:val="00334E86"/>
    <w:rsid w:val="003364C3"/>
    <w:rsid w:val="00341505"/>
    <w:rsid w:val="00351172"/>
    <w:rsid w:val="003514ED"/>
    <w:rsid w:val="0035270A"/>
    <w:rsid w:val="0035585C"/>
    <w:rsid w:val="00357D18"/>
    <w:rsid w:val="003630A2"/>
    <w:rsid w:val="0036423A"/>
    <w:rsid w:val="00376416"/>
    <w:rsid w:val="003837A3"/>
    <w:rsid w:val="0038554E"/>
    <w:rsid w:val="00391327"/>
    <w:rsid w:val="0039401D"/>
    <w:rsid w:val="003A45D5"/>
    <w:rsid w:val="003A6A3C"/>
    <w:rsid w:val="003C1327"/>
    <w:rsid w:val="003C2238"/>
    <w:rsid w:val="003D17E0"/>
    <w:rsid w:val="003D6E96"/>
    <w:rsid w:val="003E40C2"/>
    <w:rsid w:val="003F0919"/>
    <w:rsid w:val="003F320A"/>
    <w:rsid w:val="003F646F"/>
    <w:rsid w:val="003F671E"/>
    <w:rsid w:val="004024FD"/>
    <w:rsid w:val="00412A0B"/>
    <w:rsid w:val="004135E6"/>
    <w:rsid w:val="00426284"/>
    <w:rsid w:val="00435CAC"/>
    <w:rsid w:val="00440BE2"/>
    <w:rsid w:val="00442214"/>
    <w:rsid w:val="00445244"/>
    <w:rsid w:val="00446916"/>
    <w:rsid w:val="004516C0"/>
    <w:rsid w:val="0045363C"/>
    <w:rsid w:val="00460066"/>
    <w:rsid w:val="004621DD"/>
    <w:rsid w:val="00464B1A"/>
    <w:rsid w:val="004719A1"/>
    <w:rsid w:val="00486E7E"/>
    <w:rsid w:val="004A0971"/>
    <w:rsid w:val="004A7264"/>
    <w:rsid w:val="004C384A"/>
    <w:rsid w:val="004E4DF7"/>
    <w:rsid w:val="004E6EC8"/>
    <w:rsid w:val="004E7A7F"/>
    <w:rsid w:val="00502844"/>
    <w:rsid w:val="00503143"/>
    <w:rsid w:val="0050508B"/>
    <w:rsid w:val="00521E3B"/>
    <w:rsid w:val="0052593C"/>
    <w:rsid w:val="005274C2"/>
    <w:rsid w:val="0053241A"/>
    <w:rsid w:val="00533BA1"/>
    <w:rsid w:val="00537857"/>
    <w:rsid w:val="00541E59"/>
    <w:rsid w:val="00543F2F"/>
    <w:rsid w:val="005464AE"/>
    <w:rsid w:val="0055376A"/>
    <w:rsid w:val="0055576A"/>
    <w:rsid w:val="00565D2C"/>
    <w:rsid w:val="00567EC4"/>
    <w:rsid w:val="005700E4"/>
    <w:rsid w:val="00585E17"/>
    <w:rsid w:val="0059589C"/>
    <w:rsid w:val="005B03E8"/>
    <w:rsid w:val="005C5509"/>
    <w:rsid w:val="005D69BB"/>
    <w:rsid w:val="005F0977"/>
    <w:rsid w:val="005F3687"/>
    <w:rsid w:val="005F48C5"/>
    <w:rsid w:val="005F772A"/>
    <w:rsid w:val="00620CAE"/>
    <w:rsid w:val="006337C8"/>
    <w:rsid w:val="00635C5F"/>
    <w:rsid w:val="0064122B"/>
    <w:rsid w:val="0064229C"/>
    <w:rsid w:val="00644473"/>
    <w:rsid w:val="006734B2"/>
    <w:rsid w:val="00681D0E"/>
    <w:rsid w:val="0069249C"/>
    <w:rsid w:val="00692C8E"/>
    <w:rsid w:val="006948D1"/>
    <w:rsid w:val="00696343"/>
    <w:rsid w:val="006A1C0F"/>
    <w:rsid w:val="006C04EC"/>
    <w:rsid w:val="006C57FC"/>
    <w:rsid w:val="006D34CB"/>
    <w:rsid w:val="006F09FB"/>
    <w:rsid w:val="00702117"/>
    <w:rsid w:val="007046D9"/>
    <w:rsid w:val="007111F9"/>
    <w:rsid w:val="0071505F"/>
    <w:rsid w:val="007178DD"/>
    <w:rsid w:val="00722AD1"/>
    <w:rsid w:val="00727673"/>
    <w:rsid w:val="00732FB4"/>
    <w:rsid w:val="00742BC6"/>
    <w:rsid w:val="00747750"/>
    <w:rsid w:val="00751AA7"/>
    <w:rsid w:val="007656F2"/>
    <w:rsid w:val="00770AFF"/>
    <w:rsid w:val="0077129E"/>
    <w:rsid w:val="007944D7"/>
    <w:rsid w:val="00794617"/>
    <w:rsid w:val="00795F25"/>
    <w:rsid w:val="007961AD"/>
    <w:rsid w:val="00796FD6"/>
    <w:rsid w:val="007974A1"/>
    <w:rsid w:val="00799037"/>
    <w:rsid w:val="007A3F10"/>
    <w:rsid w:val="007A458A"/>
    <w:rsid w:val="007A5197"/>
    <w:rsid w:val="007A6E26"/>
    <w:rsid w:val="007A7859"/>
    <w:rsid w:val="007B24AA"/>
    <w:rsid w:val="007D1386"/>
    <w:rsid w:val="007D2381"/>
    <w:rsid w:val="007D6C66"/>
    <w:rsid w:val="007D7F95"/>
    <w:rsid w:val="007E569B"/>
    <w:rsid w:val="007E5E7C"/>
    <w:rsid w:val="007E7A2F"/>
    <w:rsid w:val="008046AB"/>
    <w:rsid w:val="00806110"/>
    <w:rsid w:val="00820EBA"/>
    <w:rsid w:val="00822E4F"/>
    <w:rsid w:val="0082521E"/>
    <w:rsid w:val="00825680"/>
    <w:rsid w:val="008260DC"/>
    <w:rsid w:val="00826E75"/>
    <w:rsid w:val="00834205"/>
    <w:rsid w:val="008400CA"/>
    <w:rsid w:val="00842CCD"/>
    <w:rsid w:val="00844F90"/>
    <w:rsid w:val="00850627"/>
    <w:rsid w:val="00857AEC"/>
    <w:rsid w:val="0086430A"/>
    <w:rsid w:val="00866F91"/>
    <w:rsid w:val="00880D0C"/>
    <w:rsid w:val="0089269C"/>
    <w:rsid w:val="008A1316"/>
    <w:rsid w:val="008A438D"/>
    <w:rsid w:val="008A4763"/>
    <w:rsid w:val="008A507C"/>
    <w:rsid w:val="008A6850"/>
    <w:rsid w:val="008B3A8E"/>
    <w:rsid w:val="008B58BE"/>
    <w:rsid w:val="008C0278"/>
    <w:rsid w:val="008C298C"/>
    <w:rsid w:val="008D2291"/>
    <w:rsid w:val="008D3115"/>
    <w:rsid w:val="008D3D00"/>
    <w:rsid w:val="008E456A"/>
    <w:rsid w:val="008E6791"/>
    <w:rsid w:val="008F711E"/>
    <w:rsid w:val="009077D1"/>
    <w:rsid w:val="00911C88"/>
    <w:rsid w:val="00911ECB"/>
    <w:rsid w:val="009316DC"/>
    <w:rsid w:val="00932EBE"/>
    <w:rsid w:val="009351AB"/>
    <w:rsid w:val="00940B0B"/>
    <w:rsid w:val="00947270"/>
    <w:rsid w:val="009516DF"/>
    <w:rsid w:val="00954D08"/>
    <w:rsid w:val="00961477"/>
    <w:rsid w:val="0097412A"/>
    <w:rsid w:val="009762E4"/>
    <w:rsid w:val="00977C8C"/>
    <w:rsid w:val="00981C54"/>
    <w:rsid w:val="0098235B"/>
    <w:rsid w:val="009A0210"/>
    <w:rsid w:val="009A08F7"/>
    <w:rsid w:val="009A2471"/>
    <w:rsid w:val="009A3683"/>
    <w:rsid w:val="009B3AAA"/>
    <w:rsid w:val="009C46BA"/>
    <w:rsid w:val="009D655E"/>
    <w:rsid w:val="009D700F"/>
    <w:rsid w:val="009E196C"/>
    <w:rsid w:val="009E7588"/>
    <w:rsid w:val="009F4885"/>
    <w:rsid w:val="009F76DA"/>
    <w:rsid w:val="00A01824"/>
    <w:rsid w:val="00A0400C"/>
    <w:rsid w:val="00A14D71"/>
    <w:rsid w:val="00A201EC"/>
    <w:rsid w:val="00A4594E"/>
    <w:rsid w:val="00A54925"/>
    <w:rsid w:val="00A61CDE"/>
    <w:rsid w:val="00A61D25"/>
    <w:rsid w:val="00A6210C"/>
    <w:rsid w:val="00A708F2"/>
    <w:rsid w:val="00A71923"/>
    <w:rsid w:val="00A72881"/>
    <w:rsid w:val="00A7540B"/>
    <w:rsid w:val="00A77264"/>
    <w:rsid w:val="00A833A5"/>
    <w:rsid w:val="00A8549E"/>
    <w:rsid w:val="00A92E19"/>
    <w:rsid w:val="00A9517C"/>
    <w:rsid w:val="00A9588C"/>
    <w:rsid w:val="00AA113A"/>
    <w:rsid w:val="00AA2A0C"/>
    <w:rsid w:val="00AB3C23"/>
    <w:rsid w:val="00AB6909"/>
    <w:rsid w:val="00AB6AC3"/>
    <w:rsid w:val="00AC183E"/>
    <w:rsid w:val="00AC3889"/>
    <w:rsid w:val="00AC5FC8"/>
    <w:rsid w:val="00AD18E2"/>
    <w:rsid w:val="00AD24F8"/>
    <w:rsid w:val="00AD4103"/>
    <w:rsid w:val="00AF6F97"/>
    <w:rsid w:val="00B058DB"/>
    <w:rsid w:val="00B10AF3"/>
    <w:rsid w:val="00B10BD4"/>
    <w:rsid w:val="00B23D81"/>
    <w:rsid w:val="00B2649D"/>
    <w:rsid w:val="00B275D2"/>
    <w:rsid w:val="00B30348"/>
    <w:rsid w:val="00B321E5"/>
    <w:rsid w:val="00B439A6"/>
    <w:rsid w:val="00B44560"/>
    <w:rsid w:val="00B44765"/>
    <w:rsid w:val="00B46F3E"/>
    <w:rsid w:val="00B47012"/>
    <w:rsid w:val="00B54D25"/>
    <w:rsid w:val="00B56E1C"/>
    <w:rsid w:val="00B623C1"/>
    <w:rsid w:val="00B65375"/>
    <w:rsid w:val="00B6588B"/>
    <w:rsid w:val="00B65F1B"/>
    <w:rsid w:val="00B67459"/>
    <w:rsid w:val="00B76300"/>
    <w:rsid w:val="00B82F46"/>
    <w:rsid w:val="00B853B5"/>
    <w:rsid w:val="00B86F2D"/>
    <w:rsid w:val="00B93752"/>
    <w:rsid w:val="00BA05F1"/>
    <w:rsid w:val="00BA7689"/>
    <w:rsid w:val="00BB3733"/>
    <w:rsid w:val="00BB380B"/>
    <w:rsid w:val="00BB3F9A"/>
    <w:rsid w:val="00BB4AF3"/>
    <w:rsid w:val="00BC263E"/>
    <w:rsid w:val="00BC6599"/>
    <w:rsid w:val="00BD4058"/>
    <w:rsid w:val="00BE0BDB"/>
    <w:rsid w:val="00BE18FC"/>
    <w:rsid w:val="00BE4B7E"/>
    <w:rsid w:val="00BF79E7"/>
    <w:rsid w:val="00C16D47"/>
    <w:rsid w:val="00C21629"/>
    <w:rsid w:val="00C22155"/>
    <w:rsid w:val="00C41FBB"/>
    <w:rsid w:val="00C47097"/>
    <w:rsid w:val="00C50A66"/>
    <w:rsid w:val="00C56D23"/>
    <w:rsid w:val="00C571B5"/>
    <w:rsid w:val="00C576CF"/>
    <w:rsid w:val="00C62898"/>
    <w:rsid w:val="00C77D22"/>
    <w:rsid w:val="00C93DD6"/>
    <w:rsid w:val="00C93DD8"/>
    <w:rsid w:val="00CA4370"/>
    <w:rsid w:val="00CB3577"/>
    <w:rsid w:val="00CB6DF5"/>
    <w:rsid w:val="00CC38A6"/>
    <w:rsid w:val="00CC4DB1"/>
    <w:rsid w:val="00CD47AF"/>
    <w:rsid w:val="00CD69D6"/>
    <w:rsid w:val="00CE2940"/>
    <w:rsid w:val="00CF645F"/>
    <w:rsid w:val="00D06088"/>
    <w:rsid w:val="00D13467"/>
    <w:rsid w:val="00D2387D"/>
    <w:rsid w:val="00D24BEF"/>
    <w:rsid w:val="00D25880"/>
    <w:rsid w:val="00D33E4C"/>
    <w:rsid w:val="00D4038C"/>
    <w:rsid w:val="00D40B60"/>
    <w:rsid w:val="00D440AF"/>
    <w:rsid w:val="00D44974"/>
    <w:rsid w:val="00D45BEF"/>
    <w:rsid w:val="00D51EAB"/>
    <w:rsid w:val="00D531F7"/>
    <w:rsid w:val="00D65E49"/>
    <w:rsid w:val="00D671E1"/>
    <w:rsid w:val="00D67518"/>
    <w:rsid w:val="00D75803"/>
    <w:rsid w:val="00D8006F"/>
    <w:rsid w:val="00D836C9"/>
    <w:rsid w:val="00D964D9"/>
    <w:rsid w:val="00DA1DFB"/>
    <w:rsid w:val="00DB33D5"/>
    <w:rsid w:val="00DB6D33"/>
    <w:rsid w:val="00DC33F2"/>
    <w:rsid w:val="00DC4948"/>
    <w:rsid w:val="00DD0B92"/>
    <w:rsid w:val="00DD3CA6"/>
    <w:rsid w:val="00DD475C"/>
    <w:rsid w:val="00DD5040"/>
    <w:rsid w:val="00DE0E82"/>
    <w:rsid w:val="00DE7AF7"/>
    <w:rsid w:val="00DF0DED"/>
    <w:rsid w:val="00E0153E"/>
    <w:rsid w:val="00E04E7C"/>
    <w:rsid w:val="00E0757D"/>
    <w:rsid w:val="00E13DBA"/>
    <w:rsid w:val="00E1550C"/>
    <w:rsid w:val="00E20799"/>
    <w:rsid w:val="00E208D6"/>
    <w:rsid w:val="00E23F38"/>
    <w:rsid w:val="00E24D17"/>
    <w:rsid w:val="00E27275"/>
    <w:rsid w:val="00E34BCC"/>
    <w:rsid w:val="00E37636"/>
    <w:rsid w:val="00E40080"/>
    <w:rsid w:val="00E536B4"/>
    <w:rsid w:val="00E56F72"/>
    <w:rsid w:val="00E807C0"/>
    <w:rsid w:val="00E84D90"/>
    <w:rsid w:val="00E861FC"/>
    <w:rsid w:val="00E8748E"/>
    <w:rsid w:val="00E97B01"/>
    <w:rsid w:val="00E97EC7"/>
    <w:rsid w:val="00EA7D90"/>
    <w:rsid w:val="00EB10C4"/>
    <w:rsid w:val="00EB3CD4"/>
    <w:rsid w:val="00EB4EFE"/>
    <w:rsid w:val="00EC6A73"/>
    <w:rsid w:val="00EC7A27"/>
    <w:rsid w:val="00ED1845"/>
    <w:rsid w:val="00EE1E50"/>
    <w:rsid w:val="00EE3741"/>
    <w:rsid w:val="00EE764F"/>
    <w:rsid w:val="00EF0313"/>
    <w:rsid w:val="00EF4235"/>
    <w:rsid w:val="00F019D7"/>
    <w:rsid w:val="00F066D7"/>
    <w:rsid w:val="00F117A3"/>
    <w:rsid w:val="00F247B4"/>
    <w:rsid w:val="00F2599A"/>
    <w:rsid w:val="00F26ECC"/>
    <w:rsid w:val="00F30BBB"/>
    <w:rsid w:val="00F33D48"/>
    <w:rsid w:val="00F3541E"/>
    <w:rsid w:val="00F413D5"/>
    <w:rsid w:val="00F43D74"/>
    <w:rsid w:val="00F550AD"/>
    <w:rsid w:val="00F56F1A"/>
    <w:rsid w:val="00F57E28"/>
    <w:rsid w:val="00F606E9"/>
    <w:rsid w:val="00F70CEC"/>
    <w:rsid w:val="00F724F4"/>
    <w:rsid w:val="00F75D4C"/>
    <w:rsid w:val="00F8108B"/>
    <w:rsid w:val="00F81E8C"/>
    <w:rsid w:val="00FA28E4"/>
    <w:rsid w:val="00FB0586"/>
    <w:rsid w:val="00FB1824"/>
    <w:rsid w:val="00FC79D0"/>
    <w:rsid w:val="00FD141E"/>
    <w:rsid w:val="00FD7ABF"/>
    <w:rsid w:val="00FE20B8"/>
    <w:rsid w:val="00FE6B01"/>
    <w:rsid w:val="00FF4921"/>
    <w:rsid w:val="01388734"/>
    <w:rsid w:val="0139AB47"/>
    <w:rsid w:val="0173E99E"/>
    <w:rsid w:val="017C829C"/>
    <w:rsid w:val="01930D88"/>
    <w:rsid w:val="02146BC4"/>
    <w:rsid w:val="02224283"/>
    <w:rsid w:val="0276A90E"/>
    <w:rsid w:val="02E0B9E7"/>
    <w:rsid w:val="03177197"/>
    <w:rsid w:val="03474581"/>
    <w:rsid w:val="035FACDB"/>
    <w:rsid w:val="037EC8B0"/>
    <w:rsid w:val="03D0A4E1"/>
    <w:rsid w:val="04468CF4"/>
    <w:rsid w:val="046B5315"/>
    <w:rsid w:val="04B1D26B"/>
    <w:rsid w:val="04D87FEC"/>
    <w:rsid w:val="0550E27F"/>
    <w:rsid w:val="05A644CE"/>
    <w:rsid w:val="05CB056E"/>
    <w:rsid w:val="05ECF913"/>
    <w:rsid w:val="060D31CF"/>
    <w:rsid w:val="061BF1E8"/>
    <w:rsid w:val="06912E88"/>
    <w:rsid w:val="06C60AEB"/>
    <w:rsid w:val="07084038"/>
    <w:rsid w:val="0749F61C"/>
    <w:rsid w:val="07637DC6"/>
    <w:rsid w:val="076AD66B"/>
    <w:rsid w:val="076EC1BE"/>
    <w:rsid w:val="079FF541"/>
    <w:rsid w:val="07A3E8B4"/>
    <w:rsid w:val="07ACC320"/>
    <w:rsid w:val="07B50656"/>
    <w:rsid w:val="07B7BFEA"/>
    <w:rsid w:val="07F70801"/>
    <w:rsid w:val="08364E4C"/>
    <w:rsid w:val="084EC9B8"/>
    <w:rsid w:val="085368DC"/>
    <w:rsid w:val="085AB256"/>
    <w:rsid w:val="08D35B3A"/>
    <w:rsid w:val="08E9D458"/>
    <w:rsid w:val="08F595F0"/>
    <w:rsid w:val="09286D0B"/>
    <w:rsid w:val="093B1652"/>
    <w:rsid w:val="093C759A"/>
    <w:rsid w:val="09AA400D"/>
    <w:rsid w:val="0A43E695"/>
    <w:rsid w:val="0A49CAA5"/>
    <w:rsid w:val="0AB9D883"/>
    <w:rsid w:val="0B04C447"/>
    <w:rsid w:val="0B31D016"/>
    <w:rsid w:val="0B35C770"/>
    <w:rsid w:val="0B462FCD"/>
    <w:rsid w:val="0B6A2D9F"/>
    <w:rsid w:val="0BAF386A"/>
    <w:rsid w:val="0BD4EC68"/>
    <w:rsid w:val="0BD5E948"/>
    <w:rsid w:val="0BEC3F3A"/>
    <w:rsid w:val="0C536037"/>
    <w:rsid w:val="0C573799"/>
    <w:rsid w:val="0C580E40"/>
    <w:rsid w:val="0C7855CA"/>
    <w:rsid w:val="0C85543E"/>
    <w:rsid w:val="0C891DB2"/>
    <w:rsid w:val="0CA8FBE0"/>
    <w:rsid w:val="0CB85E13"/>
    <w:rsid w:val="0CD3265B"/>
    <w:rsid w:val="0CE00FF6"/>
    <w:rsid w:val="0D0BC65F"/>
    <w:rsid w:val="0D1186C8"/>
    <w:rsid w:val="0D12C5C5"/>
    <w:rsid w:val="0D429D31"/>
    <w:rsid w:val="0D94A38E"/>
    <w:rsid w:val="0DFDD51B"/>
    <w:rsid w:val="0E03A44B"/>
    <w:rsid w:val="0E063D18"/>
    <w:rsid w:val="0E54CCC8"/>
    <w:rsid w:val="0EB43B94"/>
    <w:rsid w:val="0EFB57E6"/>
    <w:rsid w:val="0F0BA411"/>
    <w:rsid w:val="0F327313"/>
    <w:rsid w:val="0FC75ECC"/>
    <w:rsid w:val="0FC85D88"/>
    <w:rsid w:val="1045524B"/>
    <w:rsid w:val="10933427"/>
    <w:rsid w:val="10A5C9F2"/>
    <w:rsid w:val="10D0A472"/>
    <w:rsid w:val="1111011F"/>
    <w:rsid w:val="112AD6F2"/>
    <w:rsid w:val="11522DDC"/>
    <w:rsid w:val="12234CA1"/>
    <w:rsid w:val="123993F1"/>
    <w:rsid w:val="1240B7B8"/>
    <w:rsid w:val="131086F4"/>
    <w:rsid w:val="1338712C"/>
    <w:rsid w:val="13843DC7"/>
    <w:rsid w:val="14681E36"/>
    <w:rsid w:val="14A14B8D"/>
    <w:rsid w:val="154BBE0C"/>
    <w:rsid w:val="159B5416"/>
    <w:rsid w:val="1675D4E7"/>
    <w:rsid w:val="1694B12D"/>
    <w:rsid w:val="17DD976C"/>
    <w:rsid w:val="186B64B2"/>
    <w:rsid w:val="18A7DDBC"/>
    <w:rsid w:val="18B93193"/>
    <w:rsid w:val="18DA4F70"/>
    <w:rsid w:val="18E4E2FD"/>
    <w:rsid w:val="197DBB41"/>
    <w:rsid w:val="19EA7598"/>
    <w:rsid w:val="1A07CDC6"/>
    <w:rsid w:val="1A2406F1"/>
    <w:rsid w:val="1A6D15D1"/>
    <w:rsid w:val="1A7F808C"/>
    <w:rsid w:val="1ACFF3AB"/>
    <w:rsid w:val="1AE49FA3"/>
    <w:rsid w:val="1B153340"/>
    <w:rsid w:val="1B678782"/>
    <w:rsid w:val="1BB5DAA7"/>
    <w:rsid w:val="1BCDC283"/>
    <w:rsid w:val="1C63972B"/>
    <w:rsid w:val="1CA7A1F0"/>
    <w:rsid w:val="1CAE7BAF"/>
    <w:rsid w:val="1CC2A1D0"/>
    <w:rsid w:val="1D00E086"/>
    <w:rsid w:val="1D733827"/>
    <w:rsid w:val="1DBD28CD"/>
    <w:rsid w:val="1DC5DB3F"/>
    <w:rsid w:val="1E36084A"/>
    <w:rsid w:val="1E4DAEA5"/>
    <w:rsid w:val="1E571A9B"/>
    <w:rsid w:val="1E57C6D7"/>
    <w:rsid w:val="1E792F40"/>
    <w:rsid w:val="1F3F7B86"/>
    <w:rsid w:val="1F453B26"/>
    <w:rsid w:val="1F6EC504"/>
    <w:rsid w:val="1FB239B7"/>
    <w:rsid w:val="1FE41B71"/>
    <w:rsid w:val="1FFAB6C7"/>
    <w:rsid w:val="1FFE7AE4"/>
    <w:rsid w:val="20621FF6"/>
    <w:rsid w:val="2077F262"/>
    <w:rsid w:val="20DB4BE7"/>
    <w:rsid w:val="20EE3E95"/>
    <w:rsid w:val="211A5921"/>
    <w:rsid w:val="2126657F"/>
    <w:rsid w:val="21495DD9"/>
    <w:rsid w:val="21A82559"/>
    <w:rsid w:val="21E83A6B"/>
    <w:rsid w:val="222FCC3F"/>
    <w:rsid w:val="223F39AC"/>
    <w:rsid w:val="225584EB"/>
    <w:rsid w:val="22C7FB48"/>
    <w:rsid w:val="23037BDD"/>
    <w:rsid w:val="23151213"/>
    <w:rsid w:val="231E6888"/>
    <w:rsid w:val="233A08BC"/>
    <w:rsid w:val="2355B8AD"/>
    <w:rsid w:val="2356DE5A"/>
    <w:rsid w:val="23AEDC8C"/>
    <w:rsid w:val="23D2124A"/>
    <w:rsid w:val="240ED904"/>
    <w:rsid w:val="2422D758"/>
    <w:rsid w:val="244541DA"/>
    <w:rsid w:val="24526879"/>
    <w:rsid w:val="24775508"/>
    <w:rsid w:val="248E7DE7"/>
    <w:rsid w:val="24904AE9"/>
    <w:rsid w:val="24AC9E94"/>
    <w:rsid w:val="24E92F9A"/>
    <w:rsid w:val="24FAC5F2"/>
    <w:rsid w:val="25151ED6"/>
    <w:rsid w:val="2531DB95"/>
    <w:rsid w:val="254E88DE"/>
    <w:rsid w:val="2582602B"/>
    <w:rsid w:val="2599BD0B"/>
    <w:rsid w:val="25E85CAD"/>
    <w:rsid w:val="25EC00AF"/>
    <w:rsid w:val="25ECDBC4"/>
    <w:rsid w:val="260300AA"/>
    <w:rsid w:val="2674E57A"/>
    <w:rsid w:val="267DA115"/>
    <w:rsid w:val="26882922"/>
    <w:rsid w:val="2695EB3C"/>
    <w:rsid w:val="2713B4D4"/>
    <w:rsid w:val="271EDEF4"/>
    <w:rsid w:val="27235260"/>
    <w:rsid w:val="277481E3"/>
    <w:rsid w:val="282CE22D"/>
    <w:rsid w:val="289F3C6D"/>
    <w:rsid w:val="28B5EFCB"/>
    <w:rsid w:val="291BD85C"/>
    <w:rsid w:val="29A85A3B"/>
    <w:rsid w:val="29D2813A"/>
    <w:rsid w:val="29E6CC10"/>
    <w:rsid w:val="2A25EC5B"/>
    <w:rsid w:val="2A38AF4A"/>
    <w:rsid w:val="2A42E8F2"/>
    <w:rsid w:val="2A933F92"/>
    <w:rsid w:val="2AE198A3"/>
    <w:rsid w:val="2AEF08B0"/>
    <w:rsid w:val="2B09C785"/>
    <w:rsid w:val="2B87738C"/>
    <w:rsid w:val="2B8BEF12"/>
    <w:rsid w:val="2C338A21"/>
    <w:rsid w:val="2C33A950"/>
    <w:rsid w:val="2C7537BD"/>
    <w:rsid w:val="2CBEE693"/>
    <w:rsid w:val="2CD992F7"/>
    <w:rsid w:val="2D40A3CA"/>
    <w:rsid w:val="2D54BD00"/>
    <w:rsid w:val="2D64E066"/>
    <w:rsid w:val="2D7BA284"/>
    <w:rsid w:val="2DB9FE4B"/>
    <w:rsid w:val="2DD2AA4C"/>
    <w:rsid w:val="2E3EAA11"/>
    <w:rsid w:val="2E4A2378"/>
    <w:rsid w:val="2E62258F"/>
    <w:rsid w:val="2E72C92A"/>
    <w:rsid w:val="2ED651E9"/>
    <w:rsid w:val="2EDF6499"/>
    <w:rsid w:val="2F158481"/>
    <w:rsid w:val="2F5EB12B"/>
    <w:rsid w:val="2F821E29"/>
    <w:rsid w:val="2F94D43A"/>
    <w:rsid w:val="2F9E9F19"/>
    <w:rsid w:val="2FB8B009"/>
    <w:rsid w:val="303324AE"/>
    <w:rsid w:val="308A8FB2"/>
    <w:rsid w:val="30A5DDF3"/>
    <w:rsid w:val="30E12DD2"/>
    <w:rsid w:val="30FC5BA1"/>
    <w:rsid w:val="310720BD"/>
    <w:rsid w:val="31337DEC"/>
    <w:rsid w:val="31817EB2"/>
    <w:rsid w:val="31F50416"/>
    <w:rsid w:val="324718C1"/>
    <w:rsid w:val="324D0735"/>
    <w:rsid w:val="325B91A1"/>
    <w:rsid w:val="327CFE33"/>
    <w:rsid w:val="32D126DD"/>
    <w:rsid w:val="3306055C"/>
    <w:rsid w:val="3351138B"/>
    <w:rsid w:val="3356F49A"/>
    <w:rsid w:val="335A76AE"/>
    <w:rsid w:val="338087E0"/>
    <w:rsid w:val="338991CC"/>
    <w:rsid w:val="33FF983C"/>
    <w:rsid w:val="34160B3B"/>
    <w:rsid w:val="345F498F"/>
    <w:rsid w:val="3460725C"/>
    <w:rsid w:val="34B04F73"/>
    <w:rsid w:val="34D1C62B"/>
    <w:rsid w:val="34DA8EB0"/>
    <w:rsid w:val="350A5793"/>
    <w:rsid w:val="350ED242"/>
    <w:rsid w:val="35417FA1"/>
    <w:rsid w:val="354A3B5C"/>
    <w:rsid w:val="35564DF7"/>
    <w:rsid w:val="35E47462"/>
    <w:rsid w:val="366BDC77"/>
    <w:rsid w:val="366F0AA9"/>
    <w:rsid w:val="3688A5CC"/>
    <w:rsid w:val="36EF0D18"/>
    <w:rsid w:val="3712399B"/>
    <w:rsid w:val="376A9F16"/>
    <w:rsid w:val="378D444F"/>
    <w:rsid w:val="37E017D8"/>
    <w:rsid w:val="38145D77"/>
    <w:rsid w:val="38449978"/>
    <w:rsid w:val="385E5D49"/>
    <w:rsid w:val="39363355"/>
    <w:rsid w:val="39976F58"/>
    <w:rsid w:val="3A001393"/>
    <w:rsid w:val="3AE74E44"/>
    <w:rsid w:val="3B7EB01F"/>
    <w:rsid w:val="3BAB47F6"/>
    <w:rsid w:val="3BBD3D35"/>
    <w:rsid w:val="3BDD2CAA"/>
    <w:rsid w:val="3C236BE0"/>
    <w:rsid w:val="3CDCF609"/>
    <w:rsid w:val="3D343759"/>
    <w:rsid w:val="3D75148F"/>
    <w:rsid w:val="3D87229C"/>
    <w:rsid w:val="3DF91312"/>
    <w:rsid w:val="3E78C938"/>
    <w:rsid w:val="3EA65EE1"/>
    <w:rsid w:val="3EBF66AD"/>
    <w:rsid w:val="3F09C4E3"/>
    <w:rsid w:val="3F4D41C0"/>
    <w:rsid w:val="3F894EAE"/>
    <w:rsid w:val="3F928CA6"/>
    <w:rsid w:val="3F93C6AA"/>
    <w:rsid w:val="3FB916CE"/>
    <w:rsid w:val="3FD5E005"/>
    <w:rsid w:val="3FDB7092"/>
    <w:rsid w:val="40241898"/>
    <w:rsid w:val="403941BC"/>
    <w:rsid w:val="403DF313"/>
    <w:rsid w:val="404BF37E"/>
    <w:rsid w:val="4067676F"/>
    <w:rsid w:val="4082AF98"/>
    <w:rsid w:val="4085F741"/>
    <w:rsid w:val="40A6F4A8"/>
    <w:rsid w:val="40D538F9"/>
    <w:rsid w:val="410872FC"/>
    <w:rsid w:val="4147E005"/>
    <w:rsid w:val="41694934"/>
    <w:rsid w:val="418C0F42"/>
    <w:rsid w:val="41D21934"/>
    <w:rsid w:val="42479ED6"/>
    <w:rsid w:val="4288A8EB"/>
    <w:rsid w:val="429FE1B4"/>
    <w:rsid w:val="430E4C61"/>
    <w:rsid w:val="43435E6A"/>
    <w:rsid w:val="438283E6"/>
    <w:rsid w:val="4390C17E"/>
    <w:rsid w:val="44EC2C3C"/>
    <w:rsid w:val="451A42AD"/>
    <w:rsid w:val="45B315BC"/>
    <w:rsid w:val="45B5F419"/>
    <w:rsid w:val="45B74C86"/>
    <w:rsid w:val="460DB273"/>
    <w:rsid w:val="46196BB4"/>
    <w:rsid w:val="466AFEBC"/>
    <w:rsid w:val="46A0A7B1"/>
    <w:rsid w:val="46C23759"/>
    <w:rsid w:val="470D538A"/>
    <w:rsid w:val="4754E6A3"/>
    <w:rsid w:val="47A26E75"/>
    <w:rsid w:val="47CA2942"/>
    <w:rsid w:val="47DDBF77"/>
    <w:rsid w:val="481C5285"/>
    <w:rsid w:val="490F961C"/>
    <w:rsid w:val="492C4662"/>
    <w:rsid w:val="4944CD7D"/>
    <w:rsid w:val="498BE581"/>
    <w:rsid w:val="49B11C94"/>
    <w:rsid w:val="49E3BF4B"/>
    <w:rsid w:val="49F62252"/>
    <w:rsid w:val="4A03D752"/>
    <w:rsid w:val="4A5D46D9"/>
    <w:rsid w:val="4A64E118"/>
    <w:rsid w:val="4AA74ED5"/>
    <w:rsid w:val="4AC63BE6"/>
    <w:rsid w:val="4AD4C6AC"/>
    <w:rsid w:val="4B29B7FD"/>
    <w:rsid w:val="4B4D2DDD"/>
    <w:rsid w:val="4B87AE03"/>
    <w:rsid w:val="4B950723"/>
    <w:rsid w:val="4BC6E225"/>
    <w:rsid w:val="4C168EA3"/>
    <w:rsid w:val="4C25A4DC"/>
    <w:rsid w:val="4C3B3DA7"/>
    <w:rsid w:val="4C7C5A15"/>
    <w:rsid w:val="4C843340"/>
    <w:rsid w:val="4CAC2E23"/>
    <w:rsid w:val="4CD3EF86"/>
    <w:rsid w:val="4D0E6E27"/>
    <w:rsid w:val="4D397D30"/>
    <w:rsid w:val="4D6F9BA5"/>
    <w:rsid w:val="4DE8A5B0"/>
    <w:rsid w:val="4E252066"/>
    <w:rsid w:val="4E46CF94"/>
    <w:rsid w:val="4E5466BB"/>
    <w:rsid w:val="4F0B12D9"/>
    <w:rsid w:val="4F8F1FAB"/>
    <w:rsid w:val="501FB1AA"/>
    <w:rsid w:val="50BB730B"/>
    <w:rsid w:val="513B7A72"/>
    <w:rsid w:val="51D3E789"/>
    <w:rsid w:val="51E11F90"/>
    <w:rsid w:val="51F1ED0C"/>
    <w:rsid w:val="52B1D3C0"/>
    <w:rsid w:val="52FA51A9"/>
    <w:rsid w:val="53685881"/>
    <w:rsid w:val="54018E30"/>
    <w:rsid w:val="544781C7"/>
    <w:rsid w:val="544B0D9C"/>
    <w:rsid w:val="546A8E64"/>
    <w:rsid w:val="54804579"/>
    <w:rsid w:val="5481B9D4"/>
    <w:rsid w:val="548BB6CA"/>
    <w:rsid w:val="54A45255"/>
    <w:rsid w:val="54B371F1"/>
    <w:rsid w:val="54EA2C35"/>
    <w:rsid w:val="54ECE239"/>
    <w:rsid w:val="54F91EF6"/>
    <w:rsid w:val="562DB415"/>
    <w:rsid w:val="56355E6A"/>
    <w:rsid w:val="5689E94E"/>
    <w:rsid w:val="568C016E"/>
    <w:rsid w:val="56B8A1EE"/>
    <w:rsid w:val="56F0301E"/>
    <w:rsid w:val="570366F2"/>
    <w:rsid w:val="5740E8FF"/>
    <w:rsid w:val="575C18E4"/>
    <w:rsid w:val="577D5C88"/>
    <w:rsid w:val="57890FFE"/>
    <w:rsid w:val="579A9319"/>
    <w:rsid w:val="57A0805F"/>
    <w:rsid w:val="57A6B3CE"/>
    <w:rsid w:val="57AA3077"/>
    <w:rsid w:val="57C9FADA"/>
    <w:rsid w:val="57E06F34"/>
    <w:rsid w:val="57E1D18C"/>
    <w:rsid w:val="582724D6"/>
    <w:rsid w:val="585C1A76"/>
    <w:rsid w:val="58605423"/>
    <w:rsid w:val="589522C5"/>
    <w:rsid w:val="589BDBCE"/>
    <w:rsid w:val="58B090CE"/>
    <w:rsid w:val="58D1F4B2"/>
    <w:rsid w:val="5903E40A"/>
    <w:rsid w:val="59BB9E91"/>
    <w:rsid w:val="59EBB4A3"/>
    <w:rsid w:val="5A0186C2"/>
    <w:rsid w:val="5A01D09B"/>
    <w:rsid w:val="5A672913"/>
    <w:rsid w:val="5A78A6C6"/>
    <w:rsid w:val="5ABD2981"/>
    <w:rsid w:val="5ACB8207"/>
    <w:rsid w:val="5B7D1AAF"/>
    <w:rsid w:val="5BA51997"/>
    <w:rsid w:val="5BC9D129"/>
    <w:rsid w:val="5BE0A2D6"/>
    <w:rsid w:val="5C06AB5A"/>
    <w:rsid w:val="5CCF42CE"/>
    <w:rsid w:val="5CEE727C"/>
    <w:rsid w:val="5CFFEF56"/>
    <w:rsid w:val="5D1B6752"/>
    <w:rsid w:val="5D44ECF8"/>
    <w:rsid w:val="5D9CA328"/>
    <w:rsid w:val="5DE79425"/>
    <w:rsid w:val="5E3D7629"/>
    <w:rsid w:val="5E50F685"/>
    <w:rsid w:val="5E6C9FAE"/>
    <w:rsid w:val="5E753A85"/>
    <w:rsid w:val="5E7CF38B"/>
    <w:rsid w:val="5EA32C59"/>
    <w:rsid w:val="5EA9A58B"/>
    <w:rsid w:val="5EB8E3E2"/>
    <w:rsid w:val="5ED0215E"/>
    <w:rsid w:val="5EF56DB3"/>
    <w:rsid w:val="5F2F6DF7"/>
    <w:rsid w:val="5F5367FE"/>
    <w:rsid w:val="5F6E1123"/>
    <w:rsid w:val="5F740A2A"/>
    <w:rsid w:val="5FAE8978"/>
    <w:rsid w:val="5FC89477"/>
    <w:rsid w:val="5FD0DAFC"/>
    <w:rsid w:val="5FD10589"/>
    <w:rsid w:val="5FE1D7B4"/>
    <w:rsid w:val="60577988"/>
    <w:rsid w:val="610930C1"/>
    <w:rsid w:val="61F349E9"/>
    <w:rsid w:val="624729E1"/>
    <w:rsid w:val="62852C9D"/>
    <w:rsid w:val="62C03678"/>
    <w:rsid w:val="6303D220"/>
    <w:rsid w:val="6371A900"/>
    <w:rsid w:val="637730F6"/>
    <w:rsid w:val="6387A797"/>
    <w:rsid w:val="642CA6DE"/>
    <w:rsid w:val="64EBA66B"/>
    <w:rsid w:val="64F7DEBC"/>
    <w:rsid w:val="6546917F"/>
    <w:rsid w:val="6568119E"/>
    <w:rsid w:val="657FE387"/>
    <w:rsid w:val="65A92DAA"/>
    <w:rsid w:val="65F877AE"/>
    <w:rsid w:val="661E4BB9"/>
    <w:rsid w:val="664289FD"/>
    <w:rsid w:val="666DDC3E"/>
    <w:rsid w:val="668CA813"/>
    <w:rsid w:val="66A4A73D"/>
    <w:rsid w:val="66B6EEEA"/>
    <w:rsid w:val="66C42766"/>
    <w:rsid w:val="674A0683"/>
    <w:rsid w:val="674BC570"/>
    <w:rsid w:val="67B13830"/>
    <w:rsid w:val="67C8CAD7"/>
    <w:rsid w:val="687E8F54"/>
    <w:rsid w:val="6912DF10"/>
    <w:rsid w:val="69DE55BD"/>
    <w:rsid w:val="69E5FDBA"/>
    <w:rsid w:val="6A1B97ED"/>
    <w:rsid w:val="6A3C3D37"/>
    <w:rsid w:val="6A894593"/>
    <w:rsid w:val="6ADB404E"/>
    <w:rsid w:val="6AF7E138"/>
    <w:rsid w:val="6B58D0F3"/>
    <w:rsid w:val="6BB61FC8"/>
    <w:rsid w:val="6BD6DB92"/>
    <w:rsid w:val="6BF4F715"/>
    <w:rsid w:val="6C12AEAA"/>
    <w:rsid w:val="6C6BBED4"/>
    <w:rsid w:val="6CD9622A"/>
    <w:rsid w:val="6D04969E"/>
    <w:rsid w:val="6D2067C4"/>
    <w:rsid w:val="6D94B08F"/>
    <w:rsid w:val="6DC7AD1D"/>
    <w:rsid w:val="6DE65A81"/>
    <w:rsid w:val="6DE70A97"/>
    <w:rsid w:val="6E01DE0B"/>
    <w:rsid w:val="6E871D2D"/>
    <w:rsid w:val="6EAD2830"/>
    <w:rsid w:val="6F07DFE0"/>
    <w:rsid w:val="6F0B5396"/>
    <w:rsid w:val="6F4239E7"/>
    <w:rsid w:val="6F70E40A"/>
    <w:rsid w:val="6FA35841"/>
    <w:rsid w:val="6FA52B8E"/>
    <w:rsid w:val="6FD10E8E"/>
    <w:rsid w:val="6FEB040A"/>
    <w:rsid w:val="70758AD8"/>
    <w:rsid w:val="707AF2CE"/>
    <w:rsid w:val="708318BD"/>
    <w:rsid w:val="70DE0A48"/>
    <w:rsid w:val="70EA6AF1"/>
    <w:rsid w:val="7130CC1E"/>
    <w:rsid w:val="7189715E"/>
    <w:rsid w:val="71B1E100"/>
    <w:rsid w:val="7232D9C9"/>
    <w:rsid w:val="7255615E"/>
    <w:rsid w:val="72B5CA9B"/>
    <w:rsid w:val="731182F8"/>
    <w:rsid w:val="7331D0C8"/>
    <w:rsid w:val="7353DB93"/>
    <w:rsid w:val="73887306"/>
    <w:rsid w:val="742567B8"/>
    <w:rsid w:val="746CDAB4"/>
    <w:rsid w:val="74D60B6B"/>
    <w:rsid w:val="756CA9BD"/>
    <w:rsid w:val="7583E025"/>
    <w:rsid w:val="7633762F"/>
    <w:rsid w:val="7634225C"/>
    <w:rsid w:val="770CFB97"/>
    <w:rsid w:val="773D1668"/>
    <w:rsid w:val="77690794"/>
    <w:rsid w:val="77873162"/>
    <w:rsid w:val="77A640C6"/>
    <w:rsid w:val="77C094F8"/>
    <w:rsid w:val="77C9CBC5"/>
    <w:rsid w:val="77D6123F"/>
    <w:rsid w:val="77F088B9"/>
    <w:rsid w:val="7808FA45"/>
    <w:rsid w:val="78892629"/>
    <w:rsid w:val="78A0B776"/>
    <w:rsid w:val="78B289D0"/>
    <w:rsid w:val="78BB7C61"/>
    <w:rsid w:val="794E27C3"/>
    <w:rsid w:val="796CE264"/>
    <w:rsid w:val="7983D941"/>
    <w:rsid w:val="7A6CE316"/>
    <w:rsid w:val="7A740775"/>
    <w:rsid w:val="7A7F8019"/>
    <w:rsid w:val="7A88E1E8"/>
    <w:rsid w:val="7B24D44A"/>
    <w:rsid w:val="7BB87698"/>
    <w:rsid w:val="7C0D78C3"/>
    <w:rsid w:val="7C285E12"/>
    <w:rsid w:val="7C56D597"/>
    <w:rsid w:val="7C63FC2A"/>
    <w:rsid w:val="7CAC0072"/>
    <w:rsid w:val="7D06D057"/>
    <w:rsid w:val="7DD11E6A"/>
    <w:rsid w:val="7DE72CF2"/>
    <w:rsid w:val="7DF301AA"/>
    <w:rsid w:val="7E149CA3"/>
    <w:rsid w:val="7E1E4280"/>
    <w:rsid w:val="7E51CA5E"/>
    <w:rsid w:val="7E561032"/>
    <w:rsid w:val="7EA05BB3"/>
    <w:rsid w:val="7EB83595"/>
    <w:rsid w:val="7EC4D8DC"/>
    <w:rsid w:val="7ED06CB1"/>
    <w:rsid w:val="7F26C187"/>
    <w:rsid w:val="7F2B5F66"/>
    <w:rsid w:val="7F341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BCB3F52"/>
  <w15:docId w15:val="{DAA1E99B-4BB4-4BCA-B0BB-A780DD398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uiPriority="99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rsid w:val="00857AEC"/>
    <w:pPr>
      <w:spacing w:line="360" w:lineRule="auto"/>
      <w:ind w:firstLine="851"/>
      <w:jc w:val="both"/>
    </w:pPr>
    <w:rPr>
      <w:sz w:val="24"/>
    </w:rPr>
  </w:style>
  <w:style w:type="paragraph" w:styleId="Ttulo1">
    <w:name w:val="heading 1"/>
    <w:next w:val="Pargrafo"/>
    <w:rsid w:val="00DD3CA6"/>
    <w:pPr>
      <w:keepNext/>
      <w:pageBreakBefore/>
      <w:numPr>
        <w:numId w:val="7"/>
      </w:numPr>
      <w:spacing w:line="360" w:lineRule="auto"/>
      <w:jc w:val="both"/>
      <w:outlineLvl w:val="0"/>
    </w:pPr>
    <w:rPr>
      <w:b/>
      <w:caps/>
      <w:sz w:val="24"/>
    </w:rPr>
  </w:style>
  <w:style w:type="paragraph" w:styleId="Ttulo2">
    <w:name w:val="heading 2"/>
    <w:next w:val="Normal"/>
    <w:link w:val="Ttulo2Char"/>
    <w:rsid w:val="0052593C"/>
    <w:pPr>
      <w:keepNext/>
      <w:numPr>
        <w:ilvl w:val="1"/>
        <w:numId w:val="15"/>
      </w:numPr>
      <w:spacing w:line="360" w:lineRule="auto"/>
      <w:jc w:val="both"/>
      <w:outlineLvl w:val="1"/>
    </w:pPr>
    <w:rPr>
      <w:smallCaps/>
      <w:sz w:val="24"/>
    </w:rPr>
  </w:style>
  <w:style w:type="paragraph" w:styleId="Ttulo3">
    <w:name w:val="heading 3"/>
    <w:next w:val="Normal"/>
    <w:link w:val="Ttulo3Char"/>
    <w:qFormat/>
    <w:rsid w:val="00DD3CA6"/>
    <w:pPr>
      <w:keepNext/>
      <w:numPr>
        <w:ilvl w:val="2"/>
        <w:numId w:val="15"/>
      </w:numPr>
      <w:spacing w:line="360" w:lineRule="auto"/>
      <w:jc w:val="both"/>
      <w:outlineLvl w:val="2"/>
    </w:pPr>
    <w:rPr>
      <w:sz w:val="24"/>
    </w:rPr>
  </w:style>
  <w:style w:type="paragraph" w:styleId="Ttulo4">
    <w:name w:val="heading 4"/>
    <w:next w:val="Pargrafo"/>
    <w:qFormat/>
    <w:rsid w:val="003E40C2"/>
    <w:pPr>
      <w:keepNext/>
      <w:numPr>
        <w:ilvl w:val="3"/>
        <w:numId w:val="15"/>
      </w:numPr>
      <w:tabs>
        <w:tab w:val="left" w:pos="964"/>
      </w:tabs>
      <w:spacing w:line="360" w:lineRule="auto"/>
      <w:jc w:val="both"/>
      <w:outlineLvl w:val="3"/>
    </w:pPr>
    <w:rPr>
      <w:sz w:val="24"/>
    </w:rPr>
  </w:style>
  <w:style w:type="paragraph" w:styleId="Ttulo5">
    <w:name w:val="heading 5"/>
    <w:next w:val="Pargrafo"/>
    <w:qFormat/>
    <w:rsid w:val="003E40C2"/>
    <w:pPr>
      <w:keepNext/>
      <w:numPr>
        <w:ilvl w:val="4"/>
        <w:numId w:val="15"/>
      </w:numPr>
      <w:tabs>
        <w:tab w:val="left" w:pos="1191"/>
      </w:tabs>
      <w:spacing w:line="360" w:lineRule="auto"/>
      <w:jc w:val="both"/>
      <w:outlineLvl w:val="4"/>
    </w:pPr>
    <w:rPr>
      <w:i/>
      <w:sz w:val="24"/>
    </w:rPr>
  </w:style>
  <w:style w:type="paragraph" w:styleId="Ttulo6">
    <w:name w:val="heading 6"/>
    <w:basedOn w:val="Normal"/>
    <w:next w:val="Normal"/>
    <w:qFormat/>
    <w:rsid w:val="00B10BD4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B10BD4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rsid w:val="00B10BD4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rsid w:val="00B10BD4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" w:customStyle="1">
    <w:name w:val="Parágrafo"/>
    <w:rsid w:val="00B10BD4"/>
    <w:pPr>
      <w:spacing w:before="120"/>
      <w:ind w:firstLine="709"/>
      <w:jc w:val="both"/>
    </w:pPr>
    <w:rPr>
      <w:sz w:val="24"/>
    </w:rPr>
  </w:style>
  <w:style w:type="paragraph" w:styleId="Autor" w:customStyle="1">
    <w:name w:val="Autor"/>
    <w:next w:val="Pargrafocentralizado"/>
    <w:rsid w:val="00B10BD4"/>
    <w:pPr>
      <w:jc w:val="center"/>
    </w:pPr>
    <w:rPr>
      <w:noProof/>
      <w:sz w:val="32"/>
    </w:rPr>
  </w:style>
  <w:style w:type="paragraph" w:styleId="Dedicatria" w:customStyle="1">
    <w:name w:val="Dedicatória"/>
    <w:rsid w:val="00B10BD4"/>
    <w:pPr>
      <w:spacing w:before="120"/>
      <w:ind w:left="3402"/>
      <w:jc w:val="both"/>
    </w:pPr>
    <w:rPr>
      <w:sz w:val="24"/>
    </w:rPr>
  </w:style>
  <w:style w:type="paragraph" w:styleId="Epgrafe" w:customStyle="1">
    <w:name w:val="Epígrafe"/>
    <w:basedOn w:val="Dedicatria"/>
    <w:rsid w:val="00B10BD4"/>
  </w:style>
  <w:style w:type="paragraph" w:styleId="Epgrafe-autor" w:customStyle="1">
    <w:name w:val="Epígrafe - autor"/>
    <w:basedOn w:val="Epgrafe"/>
    <w:next w:val="Dedicatria"/>
    <w:rsid w:val="00B10BD4"/>
    <w:pPr>
      <w:jc w:val="right"/>
    </w:pPr>
    <w:rPr>
      <w:b/>
    </w:rPr>
  </w:style>
  <w:style w:type="paragraph" w:styleId="Sumrio2">
    <w:name w:val="toc 2"/>
    <w:next w:val="Normal"/>
    <w:autoRedefine/>
    <w:uiPriority w:val="39"/>
    <w:rsid w:val="0035270A"/>
    <w:pPr>
      <w:tabs>
        <w:tab w:val="left" w:pos="851"/>
        <w:tab w:val="right" w:leader="dot" w:pos="9072"/>
      </w:tabs>
      <w:ind w:left="567" w:hanging="567"/>
    </w:pPr>
    <w:rPr>
      <w:smallCaps/>
      <w:sz w:val="24"/>
    </w:rPr>
  </w:style>
  <w:style w:type="paragraph" w:styleId="Sumrio1">
    <w:name w:val="toc 1"/>
    <w:next w:val="Normal"/>
    <w:autoRedefine/>
    <w:uiPriority w:val="39"/>
    <w:rsid w:val="003E40C2"/>
    <w:pPr>
      <w:tabs>
        <w:tab w:val="left" w:pos="284"/>
        <w:tab w:val="right" w:leader="dot" w:pos="9072"/>
      </w:tabs>
      <w:spacing w:before="120" w:line="360" w:lineRule="auto"/>
      <w:ind w:left="284" w:hanging="284"/>
      <w:jc w:val="both"/>
    </w:pPr>
    <w:rPr>
      <w:b/>
      <w:sz w:val="24"/>
    </w:rPr>
  </w:style>
  <w:style w:type="paragraph" w:styleId="Sumrio3">
    <w:name w:val="toc 3"/>
    <w:next w:val="Normal"/>
    <w:autoRedefine/>
    <w:uiPriority w:val="39"/>
    <w:rsid w:val="00E97B01"/>
    <w:pPr>
      <w:tabs>
        <w:tab w:val="left" w:pos="1276"/>
        <w:tab w:val="right" w:leader="dot" w:pos="9072"/>
      </w:tabs>
      <w:ind w:left="709" w:hanging="709"/>
    </w:pPr>
    <w:rPr>
      <w:sz w:val="24"/>
    </w:rPr>
  </w:style>
  <w:style w:type="paragraph" w:styleId="Sumrio4">
    <w:name w:val="toc 4"/>
    <w:next w:val="Normal"/>
    <w:autoRedefine/>
    <w:uiPriority w:val="39"/>
    <w:rsid w:val="00B10BD4"/>
    <w:pPr>
      <w:tabs>
        <w:tab w:val="left" w:pos="1843"/>
        <w:tab w:val="right" w:leader="dot" w:pos="9072"/>
      </w:tabs>
      <w:ind w:left="1843" w:hanging="992"/>
    </w:pPr>
    <w:rPr>
      <w:sz w:val="24"/>
    </w:rPr>
  </w:style>
  <w:style w:type="paragraph" w:styleId="Sumrio5">
    <w:name w:val="toc 5"/>
    <w:next w:val="Normal"/>
    <w:autoRedefine/>
    <w:semiHidden/>
    <w:rsid w:val="00FC79D0"/>
    <w:pPr>
      <w:tabs>
        <w:tab w:val="right" w:leader="dot" w:pos="9072"/>
      </w:tabs>
      <w:spacing w:line="360" w:lineRule="auto"/>
      <w:jc w:val="both"/>
    </w:pPr>
    <w:rPr>
      <w:sz w:val="24"/>
    </w:rPr>
  </w:style>
  <w:style w:type="paragraph" w:styleId="Default" w:customStyle="1">
    <w:name w:val="Default"/>
    <w:rsid w:val="00FB1824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ApndiceAnexotexto" w:customStyle="1">
    <w:name w:val="Apêndice Anexo texto"/>
    <w:qFormat/>
    <w:rsid w:val="00A14D71"/>
    <w:pPr>
      <w:spacing w:line="360" w:lineRule="auto"/>
      <w:jc w:val="center"/>
    </w:pPr>
    <w:rPr>
      <w:b/>
      <w:sz w:val="24"/>
      <w:szCs w:val="24"/>
    </w:rPr>
  </w:style>
  <w:style w:type="paragraph" w:styleId="Referncia" w:customStyle="1">
    <w:name w:val="Referência"/>
    <w:rsid w:val="00AB3C23"/>
    <w:pPr>
      <w:spacing w:line="360" w:lineRule="auto"/>
      <w:jc w:val="center"/>
    </w:pPr>
    <w:rPr>
      <w:b/>
      <w:sz w:val="24"/>
    </w:rPr>
  </w:style>
  <w:style w:type="paragraph" w:styleId="Figura" w:customStyle="1">
    <w:name w:val="Figura"/>
    <w:next w:val="Figura-nome"/>
    <w:rsid w:val="00E97B01"/>
    <w:pPr>
      <w:keepNext/>
      <w:spacing w:line="360" w:lineRule="auto"/>
      <w:jc w:val="center"/>
    </w:pPr>
    <w:rPr>
      <w:noProof/>
      <w:snapToGrid w:val="0"/>
      <w:sz w:val="24"/>
    </w:rPr>
  </w:style>
  <w:style w:type="paragraph" w:styleId="Figura-nome" w:customStyle="1">
    <w:name w:val="Figura - nome"/>
    <w:next w:val="Pargrafo"/>
    <w:rsid w:val="00B10BD4"/>
    <w:pPr>
      <w:spacing w:after="360"/>
      <w:jc w:val="center"/>
    </w:pPr>
    <w:rPr>
      <w:b/>
      <w:sz w:val="24"/>
    </w:rPr>
  </w:style>
  <w:style w:type="paragraph" w:styleId="Sigla" w:customStyle="1">
    <w:name w:val="Sigla"/>
    <w:basedOn w:val="Abreviatura"/>
    <w:rsid w:val="00B10BD4"/>
  </w:style>
  <w:style w:type="paragraph" w:styleId="Abreviatura" w:customStyle="1">
    <w:name w:val="Abreviatura"/>
    <w:rsid w:val="00B10BD4"/>
    <w:pPr>
      <w:tabs>
        <w:tab w:val="left" w:pos="1701"/>
      </w:tabs>
      <w:ind w:left="1701" w:hanging="1701"/>
      <w:jc w:val="both"/>
    </w:pPr>
    <w:rPr>
      <w:sz w:val="24"/>
    </w:rPr>
  </w:style>
  <w:style w:type="paragraph" w:styleId="Textodenotaderodap">
    <w:name w:val="footnote text"/>
    <w:semiHidden/>
    <w:rsid w:val="00B10BD4"/>
    <w:pPr>
      <w:spacing w:after="60"/>
      <w:jc w:val="both"/>
    </w:pPr>
    <w:rPr>
      <w:sz w:val="18"/>
    </w:rPr>
  </w:style>
  <w:style w:type="character" w:styleId="Refdenotaderodap">
    <w:name w:val="footnote reference"/>
    <w:semiHidden/>
    <w:rsid w:val="00B10BD4"/>
    <w:rPr>
      <w:rFonts w:ascii="Times New Roman" w:hAnsi="Times New Roman"/>
      <w:color w:val="auto"/>
      <w:vertAlign w:val="superscript"/>
    </w:rPr>
  </w:style>
  <w:style w:type="paragraph" w:styleId="Ttulo">
    <w:name w:val="Title"/>
    <w:link w:val="TtuloChar"/>
    <w:qFormat/>
    <w:rsid w:val="00440BE2"/>
    <w:pPr>
      <w:spacing w:line="360" w:lineRule="auto"/>
      <w:jc w:val="center"/>
    </w:pPr>
    <w:rPr>
      <w:b/>
      <w:sz w:val="24"/>
    </w:rPr>
  </w:style>
  <w:style w:type="paragraph" w:styleId="Pargrafocentralizado" w:customStyle="1">
    <w:name w:val="Parágrafo centralizado"/>
    <w:rsid w:val="00B10BD4"/>
    <w:pPr>
      <w:jc w:val="center"/>
    </w:pPr>
    <w:rPr>
      <w:sz w:val="24"/>
    </w:rPr>
  </w:style>
  <w:style w:type="paragraph" w:styleId="Localedata" w:customStyle="1">
    <w:name w:val="Local e data"/>
    <w:next w:val="Pargrafosimples"/>
    <w:rsid w:val="00B10BD4"/>
    <w:pPr>
      <w:jc w:val="center"/>
    </w:pPr>
    <w:rPr>
      <w:noProof/>
      <w:sz w:val="24"/>
    </w:rPr>
  </w:style>
  <w:style w:type="paragraph" w:styleId="Pargrafosimples" w:customStyle="1">
    <w:name w:val="Parágrafo simples"/>
    <w:rsid w:val="00B10BD4"/>
    <w:pPr>
      <w:jc w:val="both"/>
    </w:pPr>
    <w:rPr>
      <w:sz w:val="24"/>
    </w:rPr>
  </w:style>
  <w:style w:type="paragraph" w:styleId="Dadosdotrabalho" w:customStyle="1">
    <w:name w:val="Dados do trabalho"/>
    <w:rsid w:val="00B10BD4"/>
    <w:pPr>
      <w:spacing w:before="120"/>
      <w:ind w:left="3402"/>
      <w:jc w:val="both"/>
    </w:pPr>
    <w:rPr>
      <w:sz w:val="24"/>
    </w:rPr>
  </w:style>
  <w:style w:type="paragraph" w:styleId="Cabealho">
    <w:name w:val="header"/>
    <w:link w:val="CabealhoChar"/>
    <w:uiPriority w:val="99"/>
    <w:rsid w:val="00B10BD4"/>
    <w:rPr>
      <w:sz w:val="24"/>
    </w:rPr>
  </w:style>
  <w:style w:type="paragraph" w:styleId="ndicedeilustraes">
    <w:name w:val="table of figures"/>
    <w:next w:val="Pargrafo"/>
    <w:autoRedefine/>
    <w:uiPriority w:val="99"/>
    <w:rsid w:val="009F76DA"/>
    <w:pPr>
      <w:tabs>
        <w:tab w:val="right" w:leader="dot" w:pos="9072"/>
      </w:tabs>
      <w:spacing w:line="360" w:lineRule="auto"/>
      <w:ind w:left="1134" w:hanging="1134"/>
    </w:pPr>
    <w:rPr>
      <w:sz w:val="24"/>
    </w:rPr>
  </w:style>
  <w:style w:type="paragraph" w:styleId="Itemnumerado1" w:customStyle="1">
    <w:name w:val="Item numerado 1"/>
    <w:rsid w:val="00B10BD4"/>
    <w:pPr>
      <w:numPr>
        <w:numId w:val="5"/>
      </w:numPr>
      <w:tabs>
        <w:tab w:val="clear" w:pos="1559"/>
        <w:tab w:val="num" w:pos="1134"/>
      </w:tabs>
      <w:ind w:left="1134" w:hanging="425"/>
      <w:jc w:val="both"/>
    </w:pPr>
    <w:rPr>
      <w:sz w:val="24"/>
    </w:rPr>
  </w:style>
  <w:style w:type="character" w:styleId="Nmerodepgina">
    <w:name w:val="page number"/>
    <w:rsid w:val="00B10BD4"/>
    <w:rPr>
      <w:rFonts w:ascii="Times New Roman" w:hAnsi="Times New Roman"/>
      <w:sz w:val="24"/>
    </w:rPr>
  </w:style>
  <w:style w:type="paragraph" w:styleId="Tabela-nome" w:customStyle="1">
    <w:name w:val="Tabela - nome"/>
    <w:rsid w:val="00B10BD4"/>
    <w:pPr>
      <w:keepNext/>
      <w:spacing w:before="360"/>
      <w:jc w:val="center"/>
    </w:pPr>
    <w:rPr>
      <w:b/>
      <w:sz w:val="24"/>
    </w:rPr>
  </w:style>
  <w:style w:type="paragraph" w:styleId="Tabela" w:customStyle="1">
    <w:name w:val="Tabela"/>
    <w:rsid w:val="00B10BD4"/>
    <w:pPr>
      <w:keepNext/>
    </w:pPr>
    <w:rPr>
      <w:sz w:val="24"/>
    </w:rPr>
  </w:style>
  <w:style w:type="paragraph" w:styleId="Quadro-nome" w:customStyle="1">
    <w:name w:val="Quadro - nome"/>
    <w:basedOn w:val="Tabela-nome"/>
    <w:rsid w:val="00B10BD4"/>
  </w:style>
  <w:style w:type="paragraph" w:styleId="Quadro" w:customStyle="1">
    <w:name w:val="Quadro"/>
    <w:basedOn w:val="Tabela"/>
    <w:rsid w:val="00B10BD4"/>
  </w:style>
  <w:style w:type="paragraph" w:styleId="Catalogao" w:customStyle="1">
    <w:name w:val="Catalogação"/>
    <w:rsid w:val="00B10BD4"/>
    <w:pPr>
      <w:pBdr>
        <w:top w:val="single" w:color="auto" w:sz="4" w:space="8"/>
        <w:left w:val="single" w:color="auto" w:sz="4" w:space="8"/>
        <w:bottom w:val="single" w:color="auto" w:sz="4" w:space="8"/>
        <w:right w:val="single" w:color="auto" w:sz="4" w:space="8"/>
      </w:pBdr>
      <w:tabs>
        <w:tab w:val="left" w:pos="993"/>
      </w:tabs>
      <w:ind w:left="567" w:right="567"/>
      <w:jc w:val="both"/>
    </w:pPr>
    <w:rPr>
      <w:sz w:val="24"/>
    </w:rPr>
  </w:style>
  <w:style w:type="paragraph" w:styleId="Universidade" w:customStyle="1">
    <w:name w:val="Universidade"/>
    <w:rsid w:val="00B10BD4"/>
    <w:pPr>
      <w:jc w:val="center"/>
    </w:pPr>
    <w:rPr>
      <w:b/>
      <w:sz w:val="40"/>
    </w:rPr>
  </w:style>
  <w:style w:type="paragraph" w:styleId="Item1" w:customStyle="1">
    <w:name w:val="Item 1"/>
    <w:rsid w:val="00B10BD4"/>
    <w:pPr>
      <w:numPr>
        <w:numId w:val="3"/>
      </w:numPr>
      <w:tabs>
        <w:tab w:val="clear" w:pos="360"/>
        <w:tab w:val="num" w:pos="1134"/>
      </w:tabs>
      <w:ind w:left="1134" w:hanging="425"/>
      <w:jc w:val="both"/>
    </w:pPr>
    <w:rPr>
      <w:sz w:val="24"/>
    </w:rPr>
  </w:style>
  <w:style w:type="paragraph" w:styleId="CIP" w:customStyle="1">
    <w:name w:val="CIP"/>
    <w:next w:val="Catalogao"/>
    <w:rsid w:val="00B10BD4"/>
    <w:pPr>
      <w:spacing w:after="240"/>
      <w:jc w:val="center"/>
    </w:pPr>
    <w:rPr>
      <w:b/>
      <w:noProof/>
      <w:sz w:val="40"/>
    </w:rPr>
  </w:style>
  <w:style w:type="paragraph" w:styleId="Figura-cdigo" w:customStyle="1">
    <w:name w:val="Figura - código"/>
    <w:rsid w:val="00B10BD4"/>
    <w:pPr>
      <w:keepNext/>
      <w:keepLines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</w:pPr>
    <w:rPr>
      <w:rFonts w:ascii="Courier New" w:hAnsi="Courier New"/>
      <w:noProof/>
    </w:rPr>
  </w:style>
  <w:style w:type="paragraph" w:styleId="Faculdade" w:customStyle="1">
    <w:name w:val="Faculdade"/>
    <w:rsid w:val="00B10BD4"/>
    <w:pPr>
      <w:jc w:val="center"/>
    </w:pPr>
    <w:rPr>
      <w:b/>
      <w:sz w:val="32"/>
    </w:rPr>
  </w:style>
  <w:style w:type="paragraph" w:styleId="Figura-cdigo-linha1" w:customStyle="1">
    <w:name w:val="Figura - código - linha 1"/>
    <w:basedOn w:val="Figura-cdigo"/>
    <w:next w:val="Figura-cdigo"/>
    <w:rsid w:val="00B10BD4"/>
    <w:pPr>
      <w:spacing w:before="360"/>
    </w:pPr>
    <w:rPr>
      <w:snapToGrid w:val="0"/>
    </w:rPr>
  </w:style>
  <w:style w:type="paragraph" w:styleId="Item2" w:customStyle="1">
    <w:name w:val="Item 2"/>
    <w:basedOn w:val="Item1"/>
    <w:rsid w:val="00B10BD4"/>
    <w:pPr>
      <w:numPr>
        <w:numId w:val="4"/>
      </w:numPr>
      <w:tabs>
        <w:tab w:val="clear" w:pos="360"/>
        <w:tab w:val="num" w:pos="1560"/>
      </w:tabs>
      <w:ind w:left="1560" w:hanging="426"/>
    </w:pPr>
  </w:style>
  <w:style w:type="paragraph" w:styleId="Itemnumerado2" w:customStyle="1">
    <w:name w:val="Item numerado 2"/>
    <w:basedOn w:val="Itemnumerado1"/>
    <w:rsid w:val="00B10BD4"/>
    <w:pPr>
      <w:numPr>
        <w:numId w:val="6"/>
      </w:numPr>
    </w:pPr>
  </w:style>
  <w:style w:type="paragraph" w:styleId="Rodap">
    <w:name w:val="footer"/>
    <w:basedOn w:val="Normal"/>
    <w:link w:val="RodapChar"/>
    <w:uiPriority w:val="99"/>
    <w:rsid w:val="00B10BD4"/>
    <w:pPr>
      <w:tabs>
        <w:tab w:val="center" w:pos="4419"/>
        <w:tab w:val="right" w:pos="8838"/>
      </w:tabs>
    </w:pPr>
  </w:style>
  <w:style w:type="paragraph" w:styleId="Sumrio6">
    <w:name w:val="toc 6"/>
    <w:basedOn w:val="Normal"/>
    <w:next w:val="Normal"/>
    <w:autoRedefine/>
    <w:uiPriority w:val="39"/>
    <w:rsid w:val="00A14D71"/>
    <w:pPr>
      <w:spacing w:before="120"/>
      <w:ind w:firstLine="0"/>
    </w:pPr>
    <w:rPr>
      <w:b/>
    </w:rPr>
  </w:style>
  <w:style w:type="paragraph" w:styleId="Sumrio7">
    <w:name w:val="toc 7"/>
    <w:basedOn w:val="Normal"/>
    <w:next w:val="Normal"/>
    <w:autoRedefine/>
    <w:uiPriority w:val="39"/>
    <w:rsid w:val="00A14D71"/>
    <w:pPr>
      <w:tabs>
        <w:tab w:val="right" w:leader="dot" w:pos="9062"/>
      </w:tabs>
      <w:spacing w:before="120"/>
      <w:ind w:firstLine="0"/>
    </w:pPr>
    <w:rPr>
      <w:b/>
    </w:rPr>
  </w:style>
  <w:style w:type="paragraph" w:styleId="Sumrio8">
    <w:name w:val="toc 8"/>
    <w:basedOn w:val="Normal"/>
    <w:next w:val="Normal"/>
    <w:autoRedefine/>
    <w:uiPriority w:val="39"/>
    <w:rsid w:val="00620CAE"/>
    <w:pPr>
      <w:tabs>
        <w:tab w:val="right" w:leader="dot" w:pos="9062"/>
      </w:tabs>
      <w:ind w:firstLine="0"/>
    </w:pPr>
  </w:style>
  <w:style w:type="paragraph" w:styleId="Sumrio9">
    <w:name w:val="toc 9"/>
    <w:basedOn w:val="Normal"/>
    <w:next w:val="Normal"/>
    <w:autoRedefine/>
    <w:uiPriority w:val="39"/>
    <w:rsid w:val="00067DF4"/>
    <w:pPr>
      <w:tabs>
        <w:tab w:val="right" w:leader="dot" w:pos="9062"/>
      </w:tabs>
      <w:spacing w:before="120"/>
      <w:ind w:firstLine="0"/>
    </w:pPr>
    <w:rPr>
      <w:b/>
    </w:rPr>
  </w:style>
  <w:style w:type="paragraph" w:styleId="Abstract" w:customStyle="1">
    <w:name w:val="Abstract"/>
    <w:basedOn w:val="Pargrafo"/>
    <w:rsid w:val="00B10BD4"/>
    <w:pPr>
      <w:spacing w:before="0"/>
    </w:pPr>
    <w:rPr>
      <w:i/>
    </w:rPr>
  </w:style>
  <w:style w:type="paragraph" w:styleId="Resumo" w:customStyle="1">
    <w:name w:val="Resumo"/>
    <w:basedOn w:val="Pargrafo"/>
    <w:rsid w:val="00B10BD4"/>
    <w:pPr>
      <w:spacing w:before="0"/>
    </w:pPr>
  </w:style>
  <w:style w:type="paragraph" w:styleId="Pargrafosemespaoantes" w:customStyle="1">
    <w:name w:val="Parágrafo sem espaço antes"/>
    <w:basedOn w:val="Pargrafo"/>
    <w:rsid w:val="00B10BD4"/>
    <w:pPr>
      <w:spacing w:before="0"/>
    </w:pPr>
  </w:style>
  <w:style w:type="paragraph" w:styleId="Palavras-chaves" w:customStyle="1">
    <w:name w:val="Palavras-chaves"/>
    <w:basedOn w:val="Resumo"/>
    <w:rsid w:val="00B10BD4"/>
    <w:pPr>
      <w:spacing w:before="120"/>
      <w:ind w:firstLine="0"/>
    </w:pPr>
  </w:style>
  <w:style w:type="paragraph" w:styleId="Key-words" w:customStyle="1">
    <w:name w:val="Key-words"/>
    <w:basedOn w:val="Palavras-chaves"/>
    <w:rsid w:val="00B10BD4"/>
    <w:pPr>
      <w:spacing w:before="240"/>
      <w:ind w:left="1985" w:hanging="1276"/>
    </w:pPr>
    <w:rPr>
      <w:i/>
      <w:lang w:val="en-US"/>
    </w:rPr>
  </w:style>
  <w:style w:type="paragraph" w:styleId="Ttulo10" w:customStyle="1">
    <w:name w:val="Título1"/>
    <w:basedOn w:val="Abstract"/>
    <w:rsid w:val="00B10BD4"/>
    <w:pPr>
      <w:spacing w:after="240"/>
      <w:ind w:left="709" w:hanging="709"/>
    </w:pPr>
    <w:rPr>
      <w:lang w:val="en-US"/>
    </w:rPr>
  </w:style>
  <w:style w:type="character" w:styleId="style5" w:customStyle="1">
    <w:name w:val="style5"/>
    <w:basedOn w:val="Fontepargpadro"/>
    <w:rsid w:val="00B10BD4"/>
  </w:style>
  <w:style w:type="character" w:styleId="Forte">
    <w:name w:val="Strong"/>
    <w:qFormat/>
    <w:rsid w:val="00B10BD4"/>
    <w:rPr>
      <w:b/>
      <w:bCs/>
    </w:rPr>
  </w:style>
  <w:style w:type="paragraph" w:styleId="NormalWeb">
    <w:name w:val="Normal (Web)"/>
    <w:basedOn w:val="Normal"/>
    <w:uiPriority w:val="99"/>
    <w:rsid w:val="005F0977"/>
    <w:pPr>
      <w:spacing w:before="100" w:beforeAutospacing="1" w:after="100" w:afterAutospacing="1" w:line="240" w:lineRule="auto"/>
      <w:ind w:firstLine="0"/>
    </w:pPr>
    <w:rPr>
      <w:szCs w:val="24"/>
    </w:rPr>
  </w:style>
  <w:style w:type="character" w:styleId="Ttulo2Char" w:customStyle="1">
    <w:name w:val="Título 2 Char"/>
    <w:link w:val="Ttulo2"/>
    <w:rsid w:val="0052593C"/>
    <w:rPr>
      <w:smallCaps/>
      <w:sz w:val="24"/>
    </w:rPr>
  </w:style>
  <w:style w:type="paragraph" w:styleId="contedodatabela" w:customStyle="1">
    <w:name w:val="contedodatabela"/>
    <w:basedOn w:val="Normal"/>
    <w:rsid w:val="00232066"/>
    <w:pPr>
      <w:spacing w:before="100" w:beforeAutospacing="1" w:after="100" w:afterAutospacing="1" w:line="240" w:lineRule="auto"/>
      <w:ind w:firstLine="0"/>
    </w:pPr>
    <w:rPr>
      <w:szCs w:val="24"/>
    </w:rPr>
  </w:style>
  <w:style w:type="table" w:styleId="Tabelacomgrade">
    <w:name w:val="Table Grid"/>
    <w:basedOn w:val="Tabelanormal"/>
    <w:rsid w:val="00C22155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Ttulo3Char" w:customStyle="1">
    <w:name w:val="Título 3 Char"/>
    <w:link w:val="Ttulo3"/>
    <w:rsid w:val="00DD3CA6"/>
    <w:rPr>
      <w:sz w:val="24"/>
      <w:lang w:bidi="ar-SA"/>
    </w:rPr>
  </w:style>
  <w:style w:type="character" w:styleId="TtuloChar" w:customStyle="1">
    <w:name w:val="Título Char"/>
    <w:link w:val="Ttulo"/>
    <w:rsid w:val="00440BE2"/>
    <w:rPr>
      <w:b/>
      <w:sz w:val="24"/>
      <w:lang w:bidi="ar-SA"/>
    </w:rPr>
  </w:style>
  <w:style w:type="paragraph" w:styleId="SemEspao" w:customStyle="1">
    <w:name w:val="Sem Espaço"/>
    <w:basedOn w:val="SemEspaamento"/>
    <w:link w:val="SemEspaoChar"/>
    <w:autoRedefine/>
    <w:qFormat/>
    <w:rsid w:val="00D75803"/>
    <w:pPr>
      <w:spacing w:line="360" w:lineRule="auto"/>
      <w:ind w:firstLine="360"/>
      <w:jc w:val="both"/>
    </w:pPr>
    <w:rPr>
      <w:rFonts w:ascii="Arial" w:hAnsi="Arial" w:eastAsia="Calibri"/>
      <w:b/>
      <w:szCs w:val="24"/>
      <w:lang w:eastAsia="en-US"/>
    </w:rPr>
  </w:style>
  <w:style w:type="character" w:styleId="SemEspaoChar" w:customStyle="1">
    <w:name w:val="Sem Espaço Char"/>
    <w:link w:val="SemEspao"/>
    <w:rsid w:val="00D75803"/>
    <w:rPr>
      <w:rFonts w:ascii="Arial" w:hAnsi="Arial" w:eastAsia="Calibri" w:cs="Arial"/>
      <w:b/>
      <w:sz w:val="24"/>
      <w:szCs w:val="24"/>
      <w:lang w:eastAsia="en-US"/>
    </w:rPr>
  </w:style>
  <w:style w:type="paragraph" w:styleId="SemEspaamento">
    <w:name w:val="No Spacing"/>
    <w:uiPriority w:val="1"/>
    <w:qFormat/>
    <w:rsid w:val="00D75803"/>
    <w:pPr>
      <w:ind w:firstLine="709"/>
    </w:pPr>
    <w:rPr>
      <w:sz w:val="24"/>
    </w:rPr>
  </w:style>
  <w:style w:type="character" w:styleId="CabealhoChar" w:customStyle="1">
    <w:name w:val="Cabeçalho Char"/>
    <w:link w:val="Cabealho"/>
    <w:uiPriority w:val="99"/>
    <w:rsid w:val="008B58BE"/>
    <w:rPr>
      <w:sz w:val="24"/>
      <w:lang w:bidi="ar-SA"/>
    </w:rPr>
  </w:style>
  <w:style w:type="character" w:styleId="RodapChar" w:customStyle="1">
    <w:name w:val="Rodapé Char"/>
    <w:link w:val="Rodap"/>
    <w:uiPriority w:val="99"/>
    <w:rsid w:val="0097412A"/>
    <w:rPr>
      <w:sz w:val="24"/>
    </w:rPr>
  </w:style>
  <w:style w:type="character" w:styleId="hps" w:customStyle="1">
    <w:name w:val="hps"/>
    <w:basedOn w:val="Fontepargpadro"/>
    <w:rsid w:val="00E536B4"/>
  </w:style>
  <w:style w:type="numbering" w:styleId="Estilo1" w:customStyle="1">
    <w:name w:val="Estilo1"/>
    <w:rsid w:val="001424B9"/>
    <w:pPr>
      <w:numPr>
        <w:numId w:val="8"/>
      </w:numPr>
    </w:pPr>
  </w:style>
  <w:style w:type="paragraph" w:styleId="PargrafodaLista">
    <w:name w:val="List Paragraph"/>
    <w:basedOn w:val="Normal"/>
    <w:uiPriority w:val="34"/>
    <w:qFormat/>
    <w:rsid w:val="005F3687"/>
    <w:pPr>
      <w:ind w:left="708"/>
    </w:pPr>
  </w:style>
  <w:style w:type="paragraph" w:styleId="Legenda">
    <w:name w:val="caption"/>
    <w:basedOn w:val="Normal"/>
    <w:next w:val="Normal"/>
    <w:unhideWhenUsed/>
    <w:qFormat/>
    <w:rsid w:val="00103AA3"/>
    <w:pPr>
      <w:ind w:firstLine="0"/>
      <w:jc w:val="center"/>
    </w:pPr>
    <w:rPr>
      <w:b/>
      <w:bCs/>
    </w:rPr>
  </w:style>
  <w:style w:type="character" w:styleId="Hyperlink">
    <w:name w:val="Hyperlink"/>
    <w:uiPriority w:val="99"/>
    <w:unhideWhenUsed/>
    <w:rsid w:val="00103AA3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216DF0"/>
    <w:pPr>
      <w:keepLines/>
      <w:pageBreakBefore w:val="0"/>
      <w:numPr>
        <w:numId w:val="0"/>
      </w:numPr>
      <w:spacing w:before="480" w:line="276" w:lineRule="auto"/>
      <w:jc w:val="left"/>
      <w:outlineLvl w:val="9"/>
    </w:pPr>
    <w:rPr>
      <w:rFonts w:ascii="Cambria" w:hAnsi="Cambria"/>
      <w:bCs/>
      <w:caps w:val="0"/>
      <w:color w:val="365F91"/>
      <w:sz w:val="28"/>
      <w:szCs w:val="28"/>
      <w:lang w:eastAsia="en-US"/>
    </w:rPr>
  </w:style>
  <w:style w:type="paragraph" w:styleId="Anexo" w:customStyle="1">
    <w:name w:val="Anexo"/>
    <w:next w:val="Commarcadores4"/>
    <w:qFormat/>
    <w:rsid w:val="00FC79D0"/>
    <w:pPr>
      <w:spacing w:line="360" w:lineRule="auto"/>
      <w:jc w:val="center"/>
    </w:pPr>
    <w:rPr>
      <w:b/>
      <w:sz w:val="24"/>
      <w:szCs w:val="24"/>
    </w:rPr>
  </w:style>
  <w:style w:type="paragraph" w:styleId="Textodebalo">
    <w:name w:val="Balloon Text"/>
    <w:basedOn w:val="Normal"/>
    <w:link w:val="TextodebaloChar"/>
    <w:rsid w:val="0035270A"/>
    <w:pPr>
      <w:spacing w:line="240" w:lineRule="auto"/>
    </w:pPr>
    <w:rPr>
      <w:rFonts w:ascii="Tahoma" w:hAnsi="Tahoma"/>
      <w:sz w:val="16"/>
      <w:szCs w:val="16"/>
    </w:rPr>
  </w:style>
  <w:style w:type="paragraph" w:styleId="Commarcadores4">
    <w:name w:val="List Bullet 4"/>
    <w:basedOn w:val="Normal"/>
    <w:rsid w:val="00FC79D0"/>
    <w:pPr>
      <w:numPr>
        <w:numId w:val="10"/>
      </w:numPr>
      <w:contextualSpacing/>
    </w:pPr>
  </w:style>
  <w:style w:type="character" w:styleId="TextodebaloChar" w:customStyle="1">
    <w:name w:val="Texto de balão Char"/>
    <w:link w:val="Textodebalo"/>
    <w:rsid w:val="0035270A"/>
    <w:rPr>
      <w:rFonts w:ascii="Tahoma" w:hAnsi="Tahoma" w:cs="Tahoma"/>
      <w:sz w:val="16"/>
      <w:szCs w:val="16"/>
    </w:rPr>
  </w:style>
  <w:style w:type="paragraph" w:styleId="Apndice" w:customStyle="1">
    <w:name w:val="Apêndice"/>
    <w:qFormat/>
    <w:rsid w:val="00D65E49"/>
    <w:pPr>
      <w:spacing w:line="360" w:lineRule="auto"/>
      <w:jc w:val="center"/>
    </w:pPr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3706">
          <w:marLeft w:val="8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00284">
          <w:marLeft w:val="8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64557">
          <w:marLeft w:val="80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footer" Target="footer2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header" Target="header2.xml" Id="rId17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3.emf" Id="rId15" /><Relationship Type="http://schemas.openxmlformats.org/officeDocument/2006/relationships/endnotes" Target="endnotes.xml" Id="rId10" /><Relationship Type="http://schemas.openxmlformats.org/officeDocument/2006/relationships/header" Target="header3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20/10/relationships/intelligence" Target="intelligence2.xml" Id="R6e464836c5fb4597" /><Relationship Type="http://schemas.openxmlformats.org/officeDocument/2006/relationships/header" Target="header4.xml" Id="Rdcd23c40615e40a2" /><Relationship Type="http://schemas.openxmlformats.org/officeDocument/2006/relationships/footer" Target="footer3.xml" Id="R595a49f74fef4781" /><Relationship Type="http://schemas.openxmlformats.org/officeDocument/2006/relationships/image" Target="/media/image8.png" Id="Rd2d7102f19fc4cc4" /><Relationship Type="http://schemas.openxmlformats.org/officeDocument/2006/relationships/image" Target="/media/image9.png" Id="Re3bbd4a90c0b43b7" /><Relationship Type="http://schemas.openxmlformats.org/officeDocument/2006/relationships/footer" Target="footer4.xml" Id="R95d5d8510bb74ab4" /><Relationship Type="http://schemas.openxmlformats.org/officeDocument/2006/relationships/image" Target="/media/imaged.png" Id="Ra22dc8e0b04e4cbc" /><Relationship Type="http://schemas.openxmlformats.org/officeDocument/2006/relationships/image" Target="/media/imagee.png" Id="R5c5741cfe0a14d23" /><Relationship Type="http://schemas.openxmlformats.org/officeDocument/2006/relationships/image" Target="/media/imagef.png" Id="R82f9e04ab5564c79" /><Relationship Type="http://schemas.openxmlformats.org/officeDocument/2006/relationships/image" Target="/media/image10.png" Id="R81505130a2c2403a" /><Relationship Type="http://schemas.openxmlformats.org/officeDocument/2006/relationships/image" Target="/media/image12.png" Id="R78201dbd524d4145" /><Relationship Type="http://schemas.openxmlformats.org/officeDocument/2006/relationships/image" Target="/media/imagec.png" Id="Raae6b667c6304130" /><Relationship Type="http://schemas.openxmlformats.org/officeDocument/2006/relationships/image" Target="/media/image11.png" Id="R29f403a9cc8348d8" /><Relationship Type="http://schemas.openxmlformats.org/officeDocument/2006/relationships/image" Target="/media/image13.png" Id="R36ee059c260f49d5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AI-Jales\Coordena&#231;&#227;o\2004\TCC\Formul&#225;rios\modelo-tcc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5B78208E742A340AB0EF049650A33C9" ma:contentTypeVersion="15" ma:contentTypeDescription="Crie um novo documento." ma:contentTypeScope="" ma:versionID="4ea268c519ac139544a50fb07a01b21a">
  <xsd:schema xmlns:xsd="http://www.w3.org/2001/XMLSchema" xmlns:xs="http://www.w3.org/2001/XMLSchema" xmlns:p="http://schemas.microsoft.com/office/2006/metadata/properties" xmlns:ns2="82bf89c9-313b-46f8-8541-c741cbf8ddad" xmlns:ns3="f08e0081-496e-43bd-9d2f-023ddafd89c0" targetNamespace="http://schemas.microsoft.com/office/2006/metadata/properties" ma:root="true" ma:fieldsID="b1fb357c9194f72280bcad6b72162590" ns2:_="" ns3:_="">
    <xsd:import namespace="82bf89c9-313b-46f8-8541-c741cbf8ddad"/>
    <xsd:import namespace="f08e0081-496e-43bd-9d2f-023ddafd89c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bf89c9-313b-46f8-8541-c741cbf8dda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8e0081-496e-43bd-9d2f-023ddafd89c0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b1a2c4a2-5d31-4a18-99f7-bd3e092a39a1}" ma:internalName="TaxCatchAll" ma:showField="CatchAllData" ma:web="f08e0081-496e-43bd-9d2f-023ddafd89c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2bf89c9-313b-46f8-8541-c741cbf8ddad" xsi:nil="true"/>
    <lcf76f155ced4ddcb4097134ff3c332f xmlns="82bf89c9-313b-46f8-8541-c741cbf8ddad">
      <Terms xmlns="http://schemas.microsoft.com/office/infopath/2007/PartnerControls"/>
    </lcf76f155ced4ddcb4097134ff3c332f>
    <TaxCatchAll xmlns="f08e0081-496e-43bd-9d2f-023ddafd89c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AECD71-B5C9-4F21-93DB-A6BE245F204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CB6941-BF49-4A5C-820B-CD5347F4BB6B}"/>
</file>

<file path=customXml/itemProps3.xml><?xml version="1.0" encoding="utf-8"?>
<ds:datastoreItem xmlns:ds="http://schemas.openxmlformats.org/officeDocument/2006/customXml" ds:itemID="{F47FC39A-66B4-49C8-A3AB-8DB3A20AAAE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AD2B7F1-8783-4437-9AB8-7B982D140D7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modelo-tcc.dot</ap:Template>
  <ap:Application>Microsoft Word for the web</ap:Application>
  <ap:DocSecurity>0</ap:DocSecurity>
  <ap:ScaleCrop>false</ap:ScaleCrop>
  <ap:Company>Universidade Luterana do Brasil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Título do Trabalho</dc:title>
  <dc:creator>c</dc:creator>
  <lastModifiedBy>GABRIEL NETO SIQUEIRA</lastModifiedBy>
  <revision>71</revision>
  <lastPrinted>2010-02-07T21:29:00.0000000Z</lastPrinted>
  <dcterms:created xsi:type="dcterms:W3CDTF">2024-05-14T16:10:00.0000000Z</dcterms:created>
  <dcterms:modified xsi:type="dcterms:W3CDTF">2024-06-18T16:48:29.7792737Z</dcterms:modified>
  <category>Trabalho de Conclusão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749145713</vt:i4>
  </property>
  <property fmtid="{D5CDD505-2E9C-101B-9397-08002B2CF9AE}" pid="3" name="_EmailSubject">
    <vt:lpwstr>Arquivos para download TCC</vt:lpwstr>
  </property>
  <property fmtid="{D5CDD505-2E9C-101B-9397-08002B2CF9AE}" pid="4" name="_AuthorEmail">
    <vt:lpwstr>cpmart@melfinet.com.br</vt:lpwstr>
  </property>
  <property fmtid="{D5CDD505-2E9C-101B-9397-08002B2CF9AE}" pid="5" name="_AuthorEmailDisplayName">
    <vt:lpwstr>Cristiano Pires Martins</vt:lpwstr>
  </property>
  <property fmtid="{D5CDD505-2E9C-101B-9397-08002B2CF9AE}" pid="6" name="_ReviewingToolsShownOnce">
    <vt:lpwstr/>
  </property>
  <property fmtid="{D5CDD505-2E9C-101B-9397-08002B2CF9AE}" pid="7" name="ContentTypeId">
    <vt:lpwstr>0x010100BBAC27CF5B55EA4BA300951A7F155F59</vt:lpwstr>
  </property>
</Properties>
</file>